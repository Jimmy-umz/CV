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svg" ContentType="image/svg+xml"/>
  <Override PartName="/word/media/image11.svg" ContentType="image/svg+xml"/>
  <Override PartName="/word/media/image12.svg" ContentType="image/svg+xml"/>
  <Override PartName="/word/media/image13.svg" ContentType="image/svg+xml"/>
  <Override PartName="/word/media/image14.svg" ContentType="image/svg+xml"/>
  <Override PartName="/word/media/image15.svg" ContentType="image/svg+xml"/>
  <Override PartName="/word/media/image16.svg" ContentType="image/svg+xml"/>
  <Override PartName="/word/media/image17.svg" ContentType="image/svg+xml"/>
  <Override PartName="/word/media/image18.svg" ContentType="image/svg+xml"/>
  <Override PartName="/word/media/image19.svg" ContentType="image/svg+xml"/>
  <Override PartName="/word/media/image2.svg" ContentType="image/svg+xml"/>
  <Override PartName="/word/media/image20.svg" ContentType="image/svg+xml"/>
  <Override PartName="/word/media/image21.svg" ContentType="image/svg+xml"/>
  <Override PartName="/word/media/image22.svg" ContentType="image/svg+xml"/>
  <Override PartName="/word/media/image23.svg" ContentType="image/svg+xml"/>
  <Override PartName="/word/media/image24.svg" ContentType="image/svg+xml"/>
  <Override PartName="/word/media/image25.svg" ContentType="image/svg+xml"/>
  <Override PartName="/word/media/image26.svg" ContentType="image/svg+xml"/>
  <Override PartName="/word/media/image27.svg" ContentType="image/svg+xml"/>
  <Override PartName="/word/media/image28.svg" ContentType="image/svg+xml"/>
  <Override PartName="/word/media/image29.svg" ContentType="image/svg+xml"/>
  <Override PartName="/word/media/image3.svg" ContentType="image/svg+xml"/>
  <Override PartName="/word/media/image4.svg" ContentType="image/svg+xml"/>
  <Override PartName="/word/media/image6.svg" ContentType="image/svg+xml"/>
  <Override PartName="/word/media/image7.svg" ContentType="image/svg+xml"/>
  <Override PartName="/word/media/image8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011416">
      <w:pPr>
        <w:sectPr>
          <w:pgSz w:w="11906" w:h="16838"/>
          <w:pgMar w:top="567" w:right="567" w:bottom="567" w:left="567" w:header="851" w:footer="992" w:gutter="0"/>
          <w:cols w:space="0" w:num="1"/>
          <w:rtlGutter w:val="0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-182880</wp:posOffset>
                </wp:positionH>
                <wp:positionV relativeFrom="paragraph">
                  <wp:posOffset>-77470</wp:posOffset>
                </wp:positionV>
                <wp:extent cx="7171690" cy="10088245"/>
                <wp:effectExtent l="0" t="0" r="635" b="825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9545" y="230505"/>
                          <a:ext cx="7171690" cy="100882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4.4pt;margin-top:-6.1pt;height:794.35pt;width:564.7pt;z-index:251661312;v-text-anchor:middle;mso-width-relative:page;mso-height-relative:page;" fillcolor="#FFFFFF [3212]" filled="t" stroked="f" coordsize="21600,21600" o:gfxdata="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plX/PbAAAADQEAAA8AAAAAAAAAAQAgAAAAIgAAAGRy&#10;cy9kb3ducmV2LnhtbFBLAQIUABQAAAAIAIdO4kCVGzgTdAIAANcEAAAOAAAAAAAAAAEAIAAAACoB&#10;AABkcnMvZTJvRG9jLnhtbFBLBQYAAAAABgAGAFkBAAAQ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1114425</wp:posOffset>
                </wp:positionV>
                <wp:extent cx="6735445" cy="1083945"/>
                <wp:effectExtent l="0" t="0" r="0" b="0"/>
                <wp:wrapNone/>
                <wp:docPr id="79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5445" cy="10839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41BB2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360" w:lineRule="auto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作为一名</w:t>
                            </w:r>
                            <w:r>
                              <w:rPr>
                                <w:rStyle w:val="4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软件工程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的</w:t>
                            </w:r>
                            <w:r>
                              <w:rPr>
                                <w:rStyle w:val="4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高级文凭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在读学生。我熟练掌握前端技术（</w:t>
                            </w:r>
                            <w:r>
                              <w:rPr>
                                <w:rStyle w:val="4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HTML/CSS/JavaScript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），目前正在自学</w:t>
                            </w:r>
                            <w:r>
                              <w:rPr>
                                <w:rStyle w:val="4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Vue.js和React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等现代框架。此外，我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</w:rPr>
                              <w:t>熟練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的后端开发技能（</w:t>
                            </w:r>
                            <w:r>
                              <w:rPr>
                                <w:rStyle w:val="4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Java/Python, MySQL, Linux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）。我目前正在备考</w:t>
                            </w:r>
                            <w:r>
                              <w:rPr>
                                <w:rStyle w:val="4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CCNA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21"/>
                                <w:szCs w:val="21"/>
                                <w:shd w:val="clear" w:fill="FFFFFF"/>
                              </w:rPr>
                              <w:t>认证，致力于将网络与安全原则融入系统设计，以构建稳健且可扩展的应用程序。</w:t>
                            </w:r>
                          </w:p>
                        </w:txbxContent>
                      </wps:txbx>
                      <wps:bodyPr wrap="square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6.1pt;margin-top:87.75pt;height:85.35pt;width:530.35pt;z-index:251665408;mso-width-relative:page;mso-height-relative:page;" filled="f" stroked="f" coordsize="21600,21600" o:gfxdata="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zd0Ls9sAAAALAQAADwAAAAAAAAABACAAAAAiAAAAZHJzL2Rvd25yZXYu&#10;eG1sUEsBAhQAFAAAAAgAh07iQOH5Z6+/AQAAdQMAAA4AAAAAAAAAAQAgAAAAKgEAAGRycy9lMm9E&#10;b2MueG1sUEsFBgAAAAAGAAYAWQEAAFs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E41BB2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360" w:lineRule="auto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作为一名</w:t>
                      </w:r>
                      <w:r>
                        <w:rPr>
                          <w:rStyle w:val="4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软件工程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的</w:t>
                      </w:r>
                      <w:r>
                        <w:rPr>
                          <w:rStyle w:val="4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高级文凭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在读学生。我熟练掌握前端技术（</w:t>
                      </w:r>
                      <w:r>
                        <w:rPr>
                          <w:rStyle w:val="4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HTML/CSS/JavaScript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），目前正在自学</w:t>
                      </w:r>
                      <w:r>
                        <w:rPr>
                          <w:rStyle w:val="4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Vue.js和React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等现代框架。此外，我</w:t>
                      </w:r>
                      <w:r>
                        <w:rPr>
                          <w:rFonts w:hint="eastAsia" w:asciiTheme="minorEastAsia" w:hAnsi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</w:rPr>
                        <w:t>熟練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的后端开发技能（</w:t>
                      </w:r>
                      <w:r>
                        <w:rPr>
                          <w:rStyle w:val="4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Java/Python, MySQL, Linux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）。我目前正在备考</w:t>
                      </w:r>
                      <w:r>
                        <w:rPr>
                          <w:rStyle w:val="4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CCNA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21"/>
                          <w:szCs w:val="21"/>
                          <w:shd w:val="clear" w:fill="FFFFFF"/>
                        </w:rPr>
                        <w:t>认证，致力于将网络与安全原则融入系统设计，以构建稳健且可扩展的应用程序。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4476115</wp:posOffset>
                </wp:positionH>
                <wp:positionV relativeFrom="paragraph">
                  <wp:posOffset>2334260</wp:posOffset>
                </wp:positionV>
                <wp:extent cx="1659890" cy="23812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4D82D2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聯繫方式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45pt;margin-top:183.8pt;height:18.75pt;width:130.7pt;z-index:251674624;mso-width-relative:page;mso-height-relative:page;" filled="f" stroked="f" coordsize="21600,21600" o:gfxdata="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vG4jcdoAAAALAQAADwAAAAAAAAABACAAAAAiAAAAZHJz&#10;L2Rvd25yZXYueG1sUEsBAhQAFAAAAAgAh07iQG1tZcPJAQAAkA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44D82D2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聯繫方式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4476750</wp:posOffset>
                </wp:positionH>
                <wp:positionV relativeFrom="paragraph">
                  <wp:posOffset>2651125</wp:posOffset>
                </wp:positionV>
                <wp:extent cx="2031365" cy="1196340"/>
                <wp:effectExtent l="0" t="0" r="0" b="0"/>
                <wp:wrapNone/>
                <wp:docPr id="81" name="文本框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1365" cy="1196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C5CD749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default" w:ascii="Arial" w:hAnsi="Arial" w:cs="Arial" w:eastAsiaTheme="minorEastAsia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手機號碼:  +852 65759123</w:t>
                            </w:r>
                            <w:r>
                              <w:rPr>
                                <w:rFonts w:hint="eastAsia" w:ascii="Arial" w:hAnsi="Arial" w:cs="Arial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</w:t>
                            </w:r>
                          </w:p>
                          <w:p w14:paraId="7DDD10A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default" w:ascii="Arial" w:hAnsi="Arial" w:cs="Arial" w:eastAsiaTheme="minorEastAsia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郵箱: 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instrText xml:space="preserve"> HYPERLINK "mailto:jiaxianjiang4@Gmail.com" </w:instrTex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Style w:val="5"/>
                                <w:rFonts w:hint="eastAsia" w:ascii="Arial" w:hAnsi="Arial" w:cs="Arial"/>
                                <w:b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jiaxianjiang4@Gmail.com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404040" w:themeColor="text1" w:themeTint="BF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cs="Arial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</w:t>
                            </w:r>
                          </w:p>
                          <w:p w14:paraId="2C1A99D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地址: 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bCs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香港 - 九龍</w:t>
                            </w:r>
                          </w:p>
                          <w:p w14:paraId="6CB18A4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8"/>
                                <w:szCs w:val="18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個人網址：</w:t>
                            </w:r>
                          </w:p>
                          <w:p w14:paraId="3537FA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02ECEB3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4246D2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eastAsia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6F81ACB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552" w:lineRule="auto"/>
                              <w:textAlignment w:val="auto"/>
                              <w:rPr>
                                <w:rFonts w:hint="default" w:ascii="Arial" w:hAnsi="Arial" w:cs="Arial"/>
                                <w:b w:val="0"/>
                                <w:bCs w:val="0"/>
                                <w:color w:val="595959" w:themeColor="text1" w:themeTint="A6"/>
                                <w:sz w:val="16"/>
                                <w:szCs w:val="16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2.5pt;margin-top:208.75pt;height:94.2pt;width:159.95pt;z-index:251668480;mso-width-relative:page;mso-height-relative:page;" filled="f" stroked="f" coordsize="21600,21600" o:gfxdata="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Zi+fx2wAAAAwBAAAPAAAAAAAAAAEAIAAAACIA&#10;AABkcnMvZG93bnJldi54bWxQSwECFAAUAAAACACHTuJARPzcvM0BAACRAwAADgAAAAAAAAABACAA&#10;AAAqAQAAZHJzL2Uyb0RvYy54bWxQSwUGAAAAAAYABgBZAQAAa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C5CD749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default" w:ascii="Arial" w:hAnsi="Arial" w:cs="Arial" w:eastAsiaTheme="minorEastAsia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手機號碼:  +852 65759123</w:t>
                      </w:r>
                      <w:r>
                        <w:rPr>
                          <w:rFonts w:hint="eastAsia" w:ascii="Arial" w:hAnsi="Arial" w:cs="Arial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 </w:t>
                      </w:r>
                    </w:p>
                    <w:p w14:paraId="7DDD10A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default" w:ascii="Arial" w:hAnsi="Arial" w:cs="Arial" w:eastAsiaTheme="minorEastAsia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郵箱: </w:t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instrText xml:space="preserve"> HYPERLINK "mailto:jiaxianjiang4@Gmail.com" </w:instrText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Style w:val="5"/>
                          <w:rFonts w:hint="eastAsia" w:ascii="Arial" w:hAnsi="Arial" w:cs="Arial"/>
                          <w:b/>
                          <w:bCs/>
                          <w:sz w:val="18"/>
                          <w:szCs w:val="18"/>
                          <w:lang w:val="en-US" w:eastAsia="zh-CN"/>
                        </w:rPr>
                        <w:t>jiaxianjiang4@Gmail.com</w:t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404040" w:themeColor="text1" w:themeTint="BF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Arial" w:hAnsi="Arial" w:cs="Arial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    </w:t>
                      </w:r>
                    </w:p>
                    <w:p w14:paraId="2C1A99D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地址: </w:t>
                      </w:r>
                      <w:r>
                        <w:rPr>
                          <w:rFonts w:hint="eastAsia" w:ascii="Arial" w:hAnsi="Arial" w:cs="Arial"/>
                          <w:b/>
                          <w:bCs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香港 - 九龍</w:t>
                      </w:r>
                    </w:p>
                    <w:p w14:paraId="6CB18A4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default" w:ascii="Arial" w:hAnsi="Arial" w:cs="Arial"/>
                          <w:b w:val="0"/>
                          <w:bCs w:val="0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8"/>
                          <w:szCs w:val="18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個人網址：</w:t>
                      </w:r>
                    </w:p>
                    <w:p w14:paraId="3537FA68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02ECEB3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14246D2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eastAsia" w:ascii="Arial" w:hAnsi="Arial" w:cs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6F81ACB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552" w:lineRule="auto"/>
                        <w:textAlignment w:val="auto"/>
                        <w:rPr>
                          <w:rFonts w:hint="default" w:ascii="Arial" w:hAnsi="Arial" w:cs="Arial"/>
                          <w:b w:val="0"/>
                          <w:bCs w:val="0"/>
                          <w:color w:val="595959" w:themeColor="text1" w:themeTint="A6"/>
                          <w:sz w:val="16"/>
                          <w:szCs w:val="16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77470</wp:posOffset>
                </wp:positionH>
                <wp:positionV relativeFrom="paragraph">
                  <wp:posOffset>5746115</wp:posOffset>
                </wp:positionV>
                <wp:extent cx="4192905" cy="3444875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905" cy="344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DC53E4">
                            <w:pPr>
                              <w:rPr>
                                <w:rFonts w:hint="default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2"/>
                                <w:szCs w:val="12"/>
                                <w:shd w:val="clear" w:fill="FFFFFF"/>
                                <w:lang w:val="en-US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工作經歷</w:t>
                            </w:r>
                          </w:p>
                          <w:p w14:paraId="2136C155">
                            <w:pPr>
                              <w:pStyle w:val="6"/>
                              <w:spacing w:line="340" w:lineRule="atLeast"/>
                              <w:rPr>
                                <w:rStyle w:val="10"/>
                                <w:rFonts w:hint="default" w:ascii="Arial" w:hAnsi="Arial" w:eastAsia="宋体" w:cs="Arial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="Arial" w:hAnsi="Arial" w:eastAsia="宋体" w:cs="Arial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2"/>
                                <w:szCs w:val="22"/>
                                <w:lang w:val="en-US" w:eastAsia="zh-CN"/>
                              </w:rPr>
                              <w:t>創新工程有限公司</w:t>
                            </w:r>
                          </w:p>
                          <w:p w14:paraId="51971550">
                            <w:pPr>
                              <w:pStyle w:val="6"/>
                              <w:spacing w:line="340" w:lineRule="atLeast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11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木工</w:t>
                            </w:r>
                            <w:r>
                              <w:rPr>
                                <w:rStyle w:val="11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rStyle w:val="11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中級） </w:t>
                            </w:r>
                            <w:r>
                              <w:rPr>
                                <w:rStyle w:val="11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6月 2020 - 8月 2024</w:t>
                            </w:r>
                          </w:p>
                          <w:p w14:paraId="120DEA83">
                            <w:pPr>
                              <w:pStyle w:val="6"/>
                              <w:spacing w:line="340" w:lineRule="atLeast"/>
                              <w:rPr>
                                <w:rFonts w:hint="eastAsia" w:ascii="Arial" w:hAnsi="Arial" w:eastAsia="FZLTXHK" w:cs="Arial"/>
                                <w:i w:val="0"/>
                                <w:iCs w:val="0"/>
                                <w:color w:val="8D8D8D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AAE0674">
                            <w:pPr>
                              <w:pStyle w:val="12"/>
                              <w:spacing w:line="340" w:lineRule="atLeast"/>
                              <w:ind w:firstLine="420" w:firstLineChars="0"/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负责各类家具的测量、安装与定制化改造。作为核心成员参与多个室内装修及商业工程项目，与项目组师傅们高效协作，共同解决现场技术问题，确保所有项目按时、按标准交付。</w:t>
                            </w:r>
                          </w:p>
                          <w:p w14:paraId="6D257286">
                            <w:pPr>
                              <w:pStyle w:val="12"/>
                              <w:spacing w:line="340" w:lineRule="atLeast"/>
                              <w:rPr>
                                <w:rFonts w:hint="eastAsia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2"/>
                                <w:szCs w:val="12"/>
                                <w:shd w:val="clear" w:fill="FFFFFF"/>
                                <w:lang w:eastAsia="zh-CN"/>
                              </w:rPr>
                            </w:pPr>
                          </w:p>
                          <w:p w14:paraId="03919F12">
                            <w:pPr>
                              <w:pStyle w:val="6"/>
                              <w:spacing w:line="340" w:lineRule="atLeast"/>
                              <w:rPr>
                                <w:rStyle w:val="9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Style w:val="10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1"/>
                                <w:szCs w:val="21"/>
                                <w:lang w:val="en-US" w:eastAsia="zh-CN"/>
                              </w:rPr>
                              <w:t>A&amp;S(HK) 有限公司</w:t>
                            </w:r>
                          </w:p>
                          <w:p w14:paraId="1A9D3D61">
                            <w:pPr>
                              <w:pStyle w:val="6"/>
                              <w:spacing w:line="340" w:lineRule="atLeast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11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倉務員    </w:t>
                            </w:r>
                            <w:r>
                              <w:rPr>
                                <w:rStyle w:val="11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11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Style w:val="11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9月 2019 - 5月 2020</w:t>
                            </w:r>
                          </w:p>
                          <w:p w14:paraId="5C13AA39">
                            <w:pPr>
                              <w:pStyle w:val="6"/>
                              <w:spacing w:line="340" w:lineRule="atLeast"/>
                              <w:rPr>
                                <w:rFonts w:hint="eastAsia" w:ascii="Arial" w:hAnsi="Arial" w:eastAsia="FZLTXHK" w:cs="Arial"/>
                                <w:i w:val="0"/>
                                <w:iCs w:val="0"/>
                                <w:color w:val="8D8D8D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E7E6FB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ind w:firstLine="420" w:firstLineChars="0"/>
                              <w:jc w:val="lef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167DB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Style w:val="10"/>
                                <w:rFonts w:hint="eastAsia" w:asciiTheme="minorEastAsia" w:hAnsiTheme="minorEastAsia" w:eastAsiaTheme="minorEastAsia" w:cstheme="minorEastAsia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独立负责公司货物分类及货运操作，并协助同事完成货品分拣。配合主管执行危险品运输流程。熟练操作国泰航空货运系统，完成货物信息录入、数据库查询及客户交付任务。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1pt;margin-top:452.45pt;height:271.25pt;width:330.15pt;z-index:251669504;mso-width-relative:page;mso-height-relative:page;" filled="f" stroked="f" coordsize="21600,21600" o:gfxdata="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7E1PK2QAAAAsBAAAPAAAAAAAAAAEAIAAAACIAAABk&#10;cnMvZG93bnJldi54bWxQSwECFAAUAAAACACHTuJAJS5PRswBAACR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DC53E4">
                      <w:pPr>
                        <w:rPr>
                          <w:rFonts w:hint="default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2"/>
                          <w:szCs w:val="12"/>
                          <w:shd w:val="clear" w:fill="FFFFFF"/>
                          <w:lang w:val="en-US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工作經歷</w:t>
                      </w:r>
                    </w:p>
                    <w:p w14:paraId="2136C155">
                      <w:pPr>
                        <w:pStyle w:val="6"/>
                        <w:spacing w:line="340" w:lineRule="atLeast"/>
                        <w:rPr>
                          <w:rStyle w:val="10"/>
                          <w:rFonts w:hint="default" w:ascii="Arial" w:hAnsi="Arial" w:eastAsia="宋体" w:cs="Arial"/>
                          <w:b/>
                          <w:bCs/>
                          <w:i w:val="0"/>
                          <w:iCs w:val="0"/>
                          <w:color w:val="00000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="Arial" w:hAnsi="Arial" w:eastAsia="宋体" w:cs="Arial"/>
                          <w:b/>
                          <w:bCs/>
                          <w:i w:val="0"/>
                          <w:iCs w:val="0"/>
                          <w:color w:val="000000"/>
                          <w:sz w:val="22"/>
                          <w:szCs w:val="22"/>
                          <w:lang w:val="en-US" w:eastAsia="zh-CN"/>
                        </w:rPr>
                        <w:t>創新工程有限公司</w:t>
                      </w:r>
                    </w:p>
                    <w:p w14:paraId="51971550">
                      <w:pPr>
                        <w:pStyle w:val="6"/>
                        <w:spacing w:line="340" w:lineRule="atLeast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11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木工</w:t>
                      </w:r>
                      <w:r>
                        <w:rPr>
                          <w:rStyle w:val="11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(</w:t>
                      </w:r>
                      <w:r>
                        <w:rPr>
                          <w:rStyle w:val="11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中級） </w:t>
                      </w:r>
                      <w:r>
                        <w:rPr>
                          <w:rStyle w:val="11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</w:t>
                      </w: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6月 2020 - 8月 2024</w:t>
                      </w:r>
                    </w:p>
                    <w:p w14:paraId="120DEA83">
                      <w:pPr>
                        <w:pStyle w:val="6"/>
                        <w:spacing w:line="340" w:lineRule="atLeast"/>
                        <w:rPr>
                          <w:rFonts w:hint="eastAsia" w:ascii="Arial" w:hAnsi="Arial" w:eastAsia="FZLTXHK" w:cs="Arial"/>
                          <w:i w:val="0"/>
                          <w:iCs w:val="0"/>
                          <w:color w:val="8D8D8D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AAE0674">
                      <w:pPr>
                        <w:pStyle w:val="12"/>
                        <w:spacing w:line="340" w:lineRule="atLeast"/>
                        <w:ind w:firstLine="420" w:firstLineChars="0"/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18"/>
                          <w:szCs w:val="18"/>
                          <w:shd w:val="clear" w:fill="FFFFFF"/>
                        </w:rPr>
                        <w:t>负责各类家具的测量、安装与定制化改造。作为核心成员参与多个室内装修及商业工程项目，与项目组师傅们高效协作，共同解决现场技术问题，确保所有项目按时、按标准交付。</w:t>
                      </w:r>
                    </w:p>
                    <w:p w14:paraId="6D257286">
                      <w:pPr>
                        <w:pStyle w:val="12"/>
                        <w:spacing w:line="340" w:lineRule="atLeast"/>
                        <w:rPr>
                          <w:rFonts w:hint="eastAsia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2"/>
                          <w:szCs w:val="12"/>
                          <w:shd w:val="clear" w:fill="FFFFFF"/>
                          <w:lang w:eastAsia="zh-CN"/>
                        </w:rPr>
                      </w:pPr>
                    </w:p>
                    <w:p w14:paraId="03919F12">
                      <w:pPr>
                        <w:pStyle w:val="6"/>
                        <w:spacing w:line="340" w:lineRule="atLeast"/>
                        <w:rPr>
                          <w:rStyle w:val="9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Style w:val="10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/>
                          <w:sz w:val="21"/>
                          <w:szCs w:val="21"/>
                          <w:lang w:val="en-US" w:eastAsia="zh-CN"/>
                        </w:rPr>
                        <w:t>A&amp;S(HK) 有限公司</w:t>
                      </w:r>
                    </w:p>
                    <w:p w14:paraId="1A9D3D61">
                      <w:pPr>
                        <w:pStyle w:val="6"/>
                        <w:spacing w:line="340" w:lineRule="atLeast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11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倉務員    </w:t>
                      </w:r>
                      <w:r>
                        <w:rPr>
                          <w:rStyle w:val="11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11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Style w:val="11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     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9月 2019 - 5月 2020</w:t>
                      </w:r>
                    </w:p>
                    <w:p w14:paraId="5C13AA39">
                      <w:pPr>
                        <w:pStyle w:val="6"/>
                        <w:spacing w:line="340" w:lineRule="atLeast"/>
                        <w:rPr>
                          <w:rFonts w:hint="eastAsia" w:ascii="Arial" w:hAnsi="Arial" w:eastAsia="FZLTXHK" w:cs="Arial"/>
                          <w:i w:val="0"/>
                          <w:iCs w:val="0"/>
                          <w:color w:val="8D8D8D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E7E6FB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ind w:firstLine="420" w:firstLineChars="0"/>
                        <w:jc w:val="lef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167DB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Style w:val="10"/>
                          <w:rFonts w:hint="eastAsia" w:asciiTheme="minorEastAsia" w:hAnsiTheme="minorEastAsia" w:eastAsiaTheme="minorEastAsia" w:cstheme="minorEastAsia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独立负责公司货物分类及货运操作，并协助同事完成货品分拣。配合主管执行危险品运输流程。熟练操作国泰航空货运系统，完成货物信息录入、数据库查询及客户交付任务。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81915</wp:posOffset>
                </wp:positionH>
                <wp:positionV relativeFrom="paragraph">
                  <wp:posOffset>2640330</wp:posOffset>
                </wp:positionV>
                <wp:extent cx="4192905" cy="2958465"/>
                <wp:effectExtent l="0" t="0" r="0" b="0"/>
                <wp:wrapNone/>
                <wp:docPr id="77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905" cy="2958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B8346D">
                            <w:pPr>
                              <w:pStyle w:val="6"/>
                              <w:spacing w:line="340" w:lineRule="atLeast"/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香港專業教育學院（VTC）(沙田)</w:t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DB1BE71">
                            <w:pPr>
                              <w:pStyle w:val="6"/>
                              <w:spacing w:line="340" w:lineRule="atLeast"/>
                              <w:jc w:val="left"/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>軟件工程 - 高級文憑</w:t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</w:t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9月 202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4 - 至今</w:t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</w:t>
                            </w:r>
                          </w:p>
                          <w:p w14:paraId="574FC91E">
                            <w:pPr>
                              <w:pStyle w:val="6"/>
                              <w:spacing w:line="340" w:lineRule="atLeast"/>
                              <w:jc w:val="left"/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595959" w:themeColor="text1" w:themeTint="A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595959" w:themeColor="text1" w:themeTint="A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CGPA (2.68)</w:t>
                            </w:r>
                          </w:p>
                          <w:p w14:paraId="0721A640">
                            <w:pPr>
                              <w:pStyle w:val="6"/>
                              <w:spacing w:line="340" w:lineRule="atLeast"/>
                              <w:jc w:val="left"/>
                              <w:rPr>
                                <w:rStyle w:val="8"/>
                                <w:rFonts w:hint="default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595959" w:themeColor="text1" w:themeTint="A6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7A0F1FE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63" w:leftChars="30" w:right="63" w:rightChars="30" w:firstLine="419" w:firstLineChars="0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在编程、数据库设计和网络管理方面打下坚实基础。通过参与软件开发生命周期、移动应用开发及网络技术相关实践，积累了实际操作经验。借助小组项目和真实案例研究，培养了团队协作与解决问题的能力。</w:t>
                            </w:r>
                          </w:p>
                          <w:p w14:paraId="63B7689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ind w:left="63" w:leftChars="30" w:right="63" w:rightChars="30" w:firstLine="419" w:firstLineChars="0"/>
                              <w:textAlignment w:val="auto"/>
                              <w:rPr>
                                <w:rFonts w:hint="eastAsia"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2"/>
                                <w:szCs w:val="12"/>
                                <w:shd w:val="clear" w:fill="FFFFFF"/>
                                <w:lang w:val="en-US" w:eastAsia="zh-CN"/>
                              </w:rPr>
                            </w:pPr>
                          </w:p>
                          <w:p w14:paraId="60DCF081">
                            <w:pPr>
                              <w:pStyle w:val="6"/>
                              <w:spacing w:line="340" w:lineRule="atLeast"/>
                              <w:rPr>
                                <w:rStyle w:val="8"/>
                                <w:rFonts w:hint="eastAsia" w:ascii="Arial" w:hAnsi="Arial" w:eastAsia="宋体" w:cs="Arial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Style w:val="8"/>
                                <w:rFonts w:hint="eastAsia" w:ascii="Arial" w:hAnsi="Arial" w:eastAsia="宋体" w:cs="Arial"/>
                                <w:b/>
                                <w:bCs/>
                                <w:i w:val="0"/>
                                <w:iCs w:val="0"/>
                                <w:color w:val="000000"/>
                                <w:sz w:val="20"/>
                                <w:szCs w:val="20"/>
                                <w:lang w:val="en-US" w:eastAsia="zh-CN"/>
                              </w:rPr>
                              <w:t>嶺南大學-持續進修學院</w:t>
                            </w:r>
                          </w:p>
                          <w:p w14:paraId="6A92CBCC">
                            <w:pPr>
                              <w:pStyle w:val="6"/>
                              <w:spacing w:line="340" w:lineRule="atLeast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多媒體廣告設計（毅進文憑） </w:t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Style w:val="8"/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9月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i w:val="0"/>
                                <w:iCs w:val="0"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2022 - 6月2023</w:t>
                            </w:r>
                          </w:p>
                          <w:p w14:paraId="19B6A92A">
                            <w:pPr>
                              <w:pStyle w:val="6"/>
                              <w:spacing w:line="340" w:lineRule="atLeast"/>
                              <w:rPr>
                                <w:rFonts w:hint="eastAsia" w:ascii="Arial" w:hAnsi="Arial" w:eastAsia="FZLTXHK" w:cs="Arial"/>
                                <w:color w:val="767171" w:themeColor="background2" w:themeShade="8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7418B32C">
                            <w:pPr>
                              <w:ind w:firstLine="420" w:firstLineChars="0"/>
                              <w:rPr>
                                <w:rFonts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ascii="Segoe UI" w:hAnsi="Segoe UI" w:eastAsia="Segoe UI" w:cs="Segoe UI"/>
                                <w:i w:val="0"/>
                                <w:iCs w:val="0"/>
                                <w:caps w:val="0"/>
                                <w:color w:val="0F1115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掌握了数字媒体制作与创意设计领域的扎实基础技能。熟练运用行业标准工具进行平面设计、网站原型设计及视频编辑。通过独立作业与协作项目，提升了创意构思与项目展示能力。</w:t>
                            </w:r>
                          </w:p>
                          <w:p w14:paraId="61D81B93">
                            <w:pPr>
                              <w:pStyle w:val="12"/>
                              <w:spacing w:line="340" w:lineRule="atLeast"/>
                              <w:rPr>
                                <w:rStyle w:val="10"/>
                                <w:rFonts w:hint="default" w:ascii="Arial" w:hAnsi="Arial" w:eastAsia="Century Gothic" w:cs="Arial"/>
                                <w:color w:val="595959" w:themeColor="text1" w:themeTint="A6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5080FFB5">
                            <w:pPr>
                              <w:rPr>
                                <w:rFonts w:hint="default" w:ascii="Arial" w:hAnsi="Arial" w:cs="Arial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.45pt;margin-top:207.9pt;height:232.95pt;width:330.15pt;z-index:251667456;mso-width-relative:page;mso-height-relative:page;" filled="f" stroked="f" coordsize="21600,21600" o:gfxdata="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Zq5tR2QAAAAoBAAAPAAAAAAAAAAEAIAAAACIAAABk&#10;cnMvZG93bnJldi54bWxQSwECFAAUAAAACACHTuJAh9g46MwBAACRAwAADgAAAAAAAAABACAAAAAo&#10;AQAAZHJzL2Uyb0RvYy54bWxQSwUGAAAAAAYABgBZAQAAZ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AB8346D">
                      <w:pPr>
                        <w:pStyle w:val="6"/>
                        <w:spacing w:line="340" w:lineRule="atLeast"/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000000"/>
                          <w:sz w:val="20"/>
                          <w:szCs w:val="20"/>
                          <w:lang w:val="en-US" w:eastAsia="zh-CN"/>
                        </w:rPr>
                        <w:t>香港專業教育學院（VTC）(沙田)</w:t>
                      </w: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DB1BE71">
                      <w:pPr>
                        <w:pStyle w:val="6"/>
                        <w:spacing w:line="340" w:lineRule="atLeast"/>
                        <w:jc w:val="left"/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/>
                          <w:sz w:val="18"/>
                          <w:szCs w:val="18"/>
                          <w:lang w:val="en-US" w:eastAsia="zh-CN"/>
                        </w:rPr>
                        <w:t>軟件工程 - 高級文憑</w:t>
                      </w: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     </w:t>
                      </w: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/>
                          <w:sz w:val="18"/>
                          <w:szCs w:val="18"/>
                          <w:lang w:val="en-US" w:eastAsia="zh-CN"/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9月 202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4 - 至今</w:t>
                      </w: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</w:t>
                      </w:r>
                    </w:p>
                    <w:p w14:paraId="574FC91E">
                      <w:pPr>
                        <w:pStyle w:val="6"/>
                        <w:spacing w:line="340" w:lineRule="atLeast"/>
                        <w:jc w:val="left"/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595959" w:themeColor="text1" w:themeTint="A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595959" w:themeColor="text1" w:themeTint="A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CGPA (2.68)</w:t>
                      </w:r>
                    </w:p>
                    <w:p w14:paraId="0721A640">
                      <w:pPr>
                        <w:pStyle w:val="6"/>
                        <w:spacing w:line="340" w:lineRule="atLeast"/>
                        <w:jc w:val="left"/>
                        <w:rPr>
                          <w:rStyle w:val="8"/>
                          <w:rFonts w:hint="default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595959" w:themeColor="text1" w:themeTint="A6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7A0F1FE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63" w:leftChars="30" w:right="63" w:rightChars="30" w:firstLine="419" w:firstLineChars="0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i w:val="0"/>
                          <w:iCs w:val="0"/>
                          <w:caps w:val="0"/>
                          <w:color w:val="0F1115"/>
                          <w:spacing w:val="0"/>
                          <w:sz w:val="18"/>
                          <w:szCs w:val="18"/>
                          <w:shd w:val="clear" w:fill="FFFFFF"/>
                        </w:rPr>
                        <w:t>在编程、数据库设计和网络管理方面打下坚实基础。通过参与软件开发生命周期、移动应用开发及网络技术相关实践，积累了实际操作经验。借助小组项目和真实案例研究，培养了团队协作与解决问题的能力。</w:t>
                      </w:r>
                    </w:p>
                    <w:p w14:paraId="63B7689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ind w:left="63" w:leftChars="30" w:right="63" w:rightChars="30" w:firstLine="419" w:firstLineChars="0"/>
                        <w:textAlignment w:val="auto"/>
                        <w:rPr>
                          <w:rFonts w:hint="eastAsia"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2"/>
                          <w:szCs w:val="12"/>
                          <w:shd w:val="clear" w:fill="FFFFFF"/>
                          <w:lang w:val="en-US" w:eastAsia="zh-CN"/>
                        </w:rPr>
                      </w:pPr>
                    </w:p>
                    <w:p w14:paraId="60DCF081">
                      <w:pPr>
                        <w:pStyle w:val="6"/>
                        <w:spacing w:line="340" w:lineRule="atLeast"/>
                        <w:rPr>
                          <w:rStyle w:val="8"/>
                          <w:rFonts w:hint="eastAsia" w:ascii="Arial" w:hAnsi="Arial" w:eastAsia="宋体" w:cs="Arial"/>
                          <w:b/>
                          <w:bCs/>
                          <w:i w:val="0"/>
                          <w:iCs w:val="0"/>
                          <w:color w:val="00000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Style w:val="8"/>
                          <w:rFonts w:hint="eastAsia" w:ascii="Arial" w:hAnsi="Arial" w:eastAsia="宋体" w:cs="Arial"/>
                          <w:b/>
                          <w:bCs/>
                          <w:i w:val="0"/>
                          <w:iCs w:val="0"/>
                          <w:color w:val="000000"/>
                          <w:sz w:val="20"/>
                          <w:szCs w:val="20"/>
                          <w:lang w:val="en-US" w:eastAsia="zh-CN"/>
                        </w:rPr>
                        <w:t>嶺南大學-持續進修學院</w:t>
                      </w:r>
                    </w:p>
                    <w:p w14:paraId="6A92CBCC">
                      <w:pPr>
                        <w:pStyle w:val="6"/>
                        <w:spacing w:line="340" w:lineRule="atLeast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多媒體廣告設計（毅進文憑） </w:t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Style w:val="8"/>
                          <w:rFonts w:hint="eastAsia" w:asciiTheme="minorEastAsia" w:hAnsi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Style w:val="8"/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9月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i w:val="0"/>
                          <w:iCs w:val="0"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2022 - 6月2023</w:t>
                      </w:r>
                    </w:p>
                    <w:p w14:paraId="19B6A92A">
                      <w:pPr>
                        <w:pStyle w:val="6"/>
                        <w:spacing w:line="340" w:lineRule="atLeast"/>
                        <w:rPr>
                          <w:rFonts w:hint="eastAsia" w:ascii="Arial" w:hAnsi="Arial" w:eastAsia="FZLTXHK" w:cs="Arial"/>
                          <w:color w:val="767171" w:themeColor="background2" w:themeShade="80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7418B32C">
                      <w:pPr>
                        <w:ind w:firstLine="420" w:firstLineChars="0"/>
                        <w:rPr>
                          <w:rFonts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ascii="Segoe UI" w:hAnsi="Segoe UI" w:eastAsia="Segoe UI" w:cs="Segoe UI"/>
                          <w:i w:val="0"/>
                          <w:iCs w:val="0"/>
                          <w:caps w:val="0"/>
                          <w:color w:val="0F1115"/>
                          <w:spacing w:val="0"/>
                          <w:sz w:val="18"/>
                          <w:szCs w:val="18"/>
                          <w:shd w:val="clear" w:fill="FFFFFF"/>
                        </w:rPr>
                        <w:t>掌握了数字媒体制作与创意设计领域的扎实基础技能。熟练运用行业标准工具进行平面设计、网站原型设计及视频编辑。通过独立作业与协作项目，提升了创意构思与项目展示能力。</w:t>
                      </w:r>
                    </w:p>
                    <w:p w14:paraId="61D81B93">
                      <w:pPr>
                        <w:pStyle w:val="12"/>
                        <w:spacing w:line="340" w:lineRule="atLeast"/>
                        <w:rPr>
                          <w:rStyle w:val="10"/>
                          <w:rFonts w:hint="default" w:ascii="Arial" w:hAnsi="Arial" w:eastAsia="Century Gothic" w:cs="Arial"/>
                          <w:color w:val="595959" w:themeColor="text1" w:themeTint="A6"/>
                          <w:sz w:val="18"/>
                          <w:szCs w:val="18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5080FFB5">
                      <w:pPr>
                        <w:rPr>
                          <w:rFonts w:hint="default" w:ascii="Arial" w:hAnsi="Arial" w:cs="Arial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4448810</wp:posOffset>
                </wp:positionH>
                <wp:positionV relativeFrom="paragraph">
                  <wp:posOffset>8941435</wp:posOffset>
                </wp:positionV>
                <wp:extent cx="1998345" cy="205740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8345" cy="20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D3698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404040" w:themeColor="text1" w:themeTint="BF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22"/>
                                <w:szCs w:val="22"/>
                                <w:lang w:val="en-US" w:eastAsia="zh-CN"/>
                              </w:rPr>
                              <w:t xml:space="preserve">到崗時間 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Theme="minorEastAsia" w:hAnsiTheme="minorEastAsia" w:cstheme="minorEastAsia"/>
                                <w:b w:val="0"/>
                                <w:bCs w:val="0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 w:val="0"/>
                                <w:bCs w:val="0"/>
                                <w:color w:val="000000" w:themeColor="text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9月 2026</w:t>
                            </w:r>
                            <w:r>
                              <w:rPr>
                                <w:rFonts w:hint="default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 w14:paraId="7A67E4E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3pt;margin-top:704.05pt;height:16.2pt;width:157.35pt;z-index:251676672;mso-width-relative:page;mso-height-relative:page;" filled="f" stroked="f" coordsize="21600,21600" o:gfxdata="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BnhSN62gAAAA4BAAAPAAAAAAAAAAEAIAAAACIAAABk&#10;cnMvZG93bnJldi54bWxQSwECFAAUAAAACACHTuJA/dGMnssBAACQAwAADgAAAAAAAAABACAAAAAp&#10;AQAAZHJzL2Uyb0RvYy54bWxQSwUGAAAAAAYABgBZAQAAZ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D3698E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 w:val="0"/>
                          <w:bCs w:val="0"/>
                          <w:i/>
                          <w:iCs/>
                          <w:color w:val="404040" w:themeColor="text1" w:themeTint="BF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22"/>
                          <w:szCs w:val="22"/>
                          <w:lang w:val="en-US" w:eastAsia="zh-CN"/>
                        </w:rPr>
                        <w:t xml:space="preserve">到崗時間  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Theme="minorEastAsia" w:hAnsiTheme="minorEastAsia" w:cstheme="minorEastAsia"/>
                          <w:b w:val="0"/>
                          <w:bCs w:val="0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 w:val="0"/>
                          <w:bCs w:val="0"/>
                          <w:color w:val="000000" w:themeColor="text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9月 2026</w:t>
                      </w:r>
                      <w:r>
                        <w:rPr>
                          <w:rFonts w:hint="default" w:ascii="Arial" w:hAnsi="Arial" w:eastAsia="宋体" w:cs="Arial"/>
                          <w:b w:val="0"/>
                          <w:bCs w:val="0"/>
                          <w:i/>
                          <w:iCs/>
                          <w:color w:val="000000" w:themeColor="text1"/>
                          <w:sz w:val="18"/>
                          <w:szCs w:val="18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  <w:p w14:paraId="7A67E4E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4453255</wp:posOffset>
                </wp:positionH>
                <wp:positionV relativeFrom="paragraph">
                  <wp:posOffset>8403590</wp:posOffset>
                </wp:positionV>
                <wp:extent cx="2068195" cy="203200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195" cy="20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30D673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 w:val="0"/>
                                <w:bCs w:val="0"/>
                                <w:i/>
                                <w:iCs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22"/>
                                <w:szCs w:val="22"/>
                                <w:lang w:val="en-US" w:eastAsia="zh-CN"/>
                              </w:rPr>
                              <w:t xml:space="preserve">期望薪資 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167DB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default" w:ascii="Arial" w:hAnsi="Arial" w:cs="Arial" w:eastAsiaTheme="minorEastAsia"/>
                                <w:b w:val="0"/>
                                <w:bCs w:val="0"/>
                                <w:i w:val="0"/>
                                <w:i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面議</w:t>
                            </w:r>
                          </w:p>
                          <w:p w14:paraId="7334E06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  <w:p w14:paraId="1FC8A1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65pt;margin-top:661.7pt;height:16pt;width:162.85pt;z-index:251675648;mso-width-relative:page;mso-height-relative:page;" filled="f" stroked="f" coordsize="21600,21600" o:gfxdata="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s2zDM2wAAAA4BAAAPAAAAAAAAAAEAIAAAACIAAABk&#10;cnMvZG93bnJldi54bWxQSwECFAAUAAAACACHTuJAgeqXusoBAACQAwAADgAAAAAAAAABACAAAAAq&#10;AQAAZHJzL2Uyb0RvYy54bWxQSwUGAAAAAAYABgBZAQAAZ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30D6735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 w:val="0"/>
                          <w:bCs w:val="0"/>
                          <w:i/>
                          <w:iCs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22"/>
                          <w:szCs w:val="22"/>
                          <w:lang w:val="en-US" w:eastAsia="zh-CN"/>
                        </w:rPr>
                        <w:t xml:space="preserve">期望薪資  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167DB0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default" w:ascii="Arial" w:hAnsi="Arial" w:cs="Arial" w:eastAsiaTheme="minorEastAsia"/>
                          <w:b w:val="0"/>
                          <w:bCs w:val="0"/>
                          <w:i w:val="0"/>
                          <w:i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面議</w:t>
                      </w:r>
                    </w:p>
                    <w:p w14:paraId="7334E06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22"/>
                          <w:szCs w:val="22"/>
                          <w:lang w:val="en-US" w:eastAsia="zh-CN"/>
                        </w:rPr>
                      </w:pPr>
                    </w:p>
                    <w:p w14:paraId="1FC8A17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22"/>
                          <w:szCs w:val="22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163195</wp:posOffset>
                </wp:positionH>
                <wp:positionV relativeFrom="paragraph">
                  <wp:posOffset>645795</wp:posOffset>
                </wp:positionV>
                <wp:extent cx="1038860" cy="319405"/>
                <wp:effectExtent l="0" t="0" r="0" b="0"/>
                <wp:wrapNone/>
                <wp:docPr id="84" name="文本框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860" cy="319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10CAD57"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2E75B6" w:themeColor="accent1" w:themeShade="BF"/>
                                <w:kern w:val="0"/>
                                <w:sz w:val="32"/>
                                <w:szCs w:val="32"/>
                                <w:lang w:val="en-US" w:eastAsia="zh-CN" w:bidi="ar"/>
                              </w:rPr>
                              <w:t>关于我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85pt;margin-top:50.85pt;height:25.15pt;width:81.8pt;z-index:251662336;mso-width-relative:page;mso-height-relative:page;" filled="f" stroked="f" coordsize="21600,21600" o:gfxdata="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Zp/ezYAAAACgEAAA8AAAAAAAAAAQAgAAAAIgAAAGRycy9k&#10;b3ducmV2LnhtbFBLAQIUABQAAAAIAIdO4kBPuGCtyQEAAJA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10CAD57">
                      <w:pPr>
                        <w:rPr>
                          <w:rFonts w:hint="eastAsia" w:asciiTheme="minorEastAsia" w:hAnsiTheme="minorEastAsia" w:eastAsiaTheme="minorEastAsia" w:cstheme="minorEastAsia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2E75B6" w:themeColor="accent1" w:themeShade="BF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w:t>关于我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4455160</wp:posOffset>
                </wp:positionH>
                <wp:positionV relativeFrom="paragraph">
                  <wp:posOffset>3863340</wp:posOffset>
                </wp:positionV>
                <wp:extent cx="1930400" cy="1760855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1760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18124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技能</w:t>
                            </w:r>
                          </w:p>
                          <w:p w14:paraId="001CA215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1.</w:t>
                            </w: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Ms Office  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2" name="图片 3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" name="图片 3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6" name="图片 36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" name="图片 36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7" name="图片 37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" name="图片 37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8" name="图片 38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8" name="图片 38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9" name="图片 39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9" name="图片 39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5F46C5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2.</w:t>
                            </w: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HTML/CSS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0" name="图片 40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0" name="图片 40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1" name="图片 41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" name="图片 41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2" name="图片 4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" name="图片 4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3" name="图片 43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3" name="图片 43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4" name="图片 44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" name="图片 44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8C7C8AE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3.</w:t>
                            </w: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Java/Python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5" name="图片 45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5" name="图片 45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6" name="图片 46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6" name="图片 46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7" name="图片 47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7" name="图片 47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8" name="图片 48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" name="图片 48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49" name="图片 49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9" name="图片 49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C3E9E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4.Network   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1" name="图片 51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1" name="图片 51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2" name="图片 5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" name="图片 5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3" name="图片 53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" name="图片 53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4" name="图片 54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" name="图片 54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5" name="图片 55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5" name="图片 55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71217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剪輯      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6" name="图片 56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6" name="图片 56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7" name="图片 57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7" name="图片 57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8" name="图片 58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" name="图片 58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59" name="图片 59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9" name="图片 59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0" name="图片 60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" name="图片 60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850D538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8pt;margin-top:304.2pt;height:138.65pt;width:152pt;z-index:251673600;mso-width-relative:page;mso-height-relative:page;" filled="f" stroked="f" coordsize="21600,21600" o:gfxdata="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OpJncHaAAAADAEAAA8AAAAAAAAAAQAgAAAAIgAAAGRy&#10;cy9kb3ducmV2LnhtbFBLAQIUABQAAAAIAIdO4kCjjOyuygEAAJEDAAAOAAAAAAAAAAEAIAAAACkB&#10;AABkcnMvZTJvRG9jLnhtbFBLBQYAAAAABgAGAFkBAABl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C18124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技能</w:t>
                      </w:r>
                    </w:p>
                    <w:p w14:paraId="001CA215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1.</w:t>
                      </w: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Ms Office  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2" name="图片 3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" name="图片 3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6" name="图片 36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" name="图片 36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7" name="图片 37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" name="图片 37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8" name="图片 38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8" name="图片 38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9" name="图片 39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9" name="图片 39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5F46C5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2.</w:t>
                      </w: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HTML/CSS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0" name="图片 40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0" name="图片 40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1" name="图片 41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" name="图片 41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2" name="图片 4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" name="图片 4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3" name="图片 43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3" name="图片 43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4" name="图片 44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" name="图片 44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8C7C8AE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3.</w:t>
                      </w: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Java/Python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5" name="图片 45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5" name="图片 45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6" name="图片 46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6" name="图片 46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7" name="图片 47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7" name="图片 47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8" name="图片 48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" name="图片 48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49" name="图片 49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9" name="图片 49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C3E9E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4.Network   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1" name="图片 51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1" name="图片 51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2" name="图片 5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" name="图片 5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3" name="图片 53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3" name="图片 53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4" name="图片 54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" name="图片 54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5" name="图片 55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5" name="图片 55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71217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剪輯      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6" name="图片 56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6" name="图片 56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7" name="图片 57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7" name="图片 57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8" name="图片 58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" name="图片 58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59" name="图片 59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9" name="图片 59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0" name="图片 60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" name="图片 60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850D538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4404995</wp:posOffset>
                </wp:positionH>
                <wp:positionV relativeFrom="paragraph">
                  <wp:posOffset>6014720</wp:posOffset>
                </wp:positionV>
                <wp:extent cx="2078990" cy="141351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990" cy="1413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E1C499C">
                            <w:pPr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語言</w:t>
                            </w:r>
                          </w:p>
                          <w:p w14:paraId="61E8B9D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廣東話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11" name="图片 11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图片 11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18" name="图片 18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" name="图片 18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1" name="图片 31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" name="图片 31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34" name="图片 34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" name="图片 34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1" name="图片 61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" name="图片 61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8D2F7C6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普通話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2" name="图片 6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" name="图片 6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3" name="图片 63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3" name="图片 63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7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4" name="图片 64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4" name="图片 64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6" name="图片 66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" name="图片 66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7" name="图片 67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" name="图片 67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8D3FD5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48" w:lineRule="auto"/>
                              <w:jc w:val="left"/>
                              <w:textAlignment w:val="auto"/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英文     </w:t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8" name="图片 68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8" name="图片 68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69" name="图片 69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" name="图片 69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71" name="图片 71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" name="图片 71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72" name="图片 72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2" name="图片 72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default" w:ascii="Arial" w:hAnsi="Arial" w:eastAsia="等线" w:cs="Arial"/>
                                <w:b w:val="0"/>
                                <w:bCs w:val="0"/>
                                <w:color w:val="404040" w:themeColor="text1" w:themeTint="BF"/>
                                <w:sz w:val="15"/>
                                <w:szCs w:val="15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drawing>
                                <wp:inline distT="0" distB="0" distL="114300" distR="114300">
                                  <wp:extent cx="124460" cy="124460"/>
                                  <wp:effectExtent l="0" t="0" r="8890" b="8890"/>
                                  <wp:docPr id="73" name="图片 73" descr="五角星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50015269&quot;,&quot;origin&quot;:0,&quot;type&quot;:&quot;icons&quot;,&quot;user&quot;:&quot;388006987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3" name="图片 73" descr="五角星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9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4460" cy="1244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DD55ACA">
                            <w:pP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</w:p>
                          <w:p w14:paraId="2F719999">
                            <w:pP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</w:p>
                          <w:p w14:paraId="03FD3AEC">
                            <w:pP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6.85pt;margin-top:473.6pt;height:111.3pt;width:163.7pt;z-index:251671552;mso-width-relative:page;mso-height-relative:page;" filled="f" stroked="f" coordsize="21600,21600" o:gfxdata="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NAuPGbbAAAADQEAAA8AAAAAAAAAAQAgAAAAIgAA&#10;AGRycy9kb3ducmV2LnhtbFBLAQIUABQAAAAIAIdO4kCERVRRzAEAAJEDAAAOAAAAAAAAAAEAIAAA&#10;ACoBAABkcnMvZTJvRG9jLnhtbFBLBQYAAAAABgAGAFkBAABo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E1C499C">
                      <w:pPr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語言</w:t>
                      </w:r>
                    </w:p>
                    <w:p w14:paraId="61E8B9D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廣東話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11" name="图片 11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" name="图片 11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18" name="图片 18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" name="图片 18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1" name="图片 31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1" name="图片 31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34" name="图片 34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" name="图片 34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1" name="图片 61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" name="图片 61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8D2F7C6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普通話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2" name="图片 6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" name="图片 6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3" name="图片 63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3" name="图片 63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7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4" name="图片 64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4" name="图片 64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6" name="图片 66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" name="图片 66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7" name="图片 67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" name="图片 67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8D3FD51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48" w:lineRule="auto"/>
                        <w:jc w:val="left"/>
                        <w:textAlignment w:val="auto"/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英文     </w:t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8" name="图片 68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8" name="图片 68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69" name="图片 69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" name="图片 69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71" name="图片 71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" name="图片 71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72" name="图片 72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2" name="图片 72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default" w:ascii="Arial" w:hAnsi="Arial" w:eastAsia="等线" w:cs="Arial"/>
                          <w:b w:val="0"/>
                          <w:bCs w:val="0"/>
                          <w:color w:val="404040" w:themeColor="text1" w:themeTint="BF"/>
                          <w:sz w:val="15"/>
                          <w:szCs w:val="15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drawing>
                          <wp:inline distT="0" distB="0" distL="114300" distR="114300">
                            <wp:extent cx="124460" cy="124460"/>
                            <wp:effectExtent l="0" t="0" r="8890" b="8890"/>
                            <wp:docPr id="73" name="图片 73" descr="五角星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50015269&quot;,&quot;origin&quot;:0,&quot;type&quot;:&quot;icons&quot;,&quot;user&quot;:&quot;388006987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3" name="图片 73" descr="五角星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9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4460" cy="1244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DD55ACA">
                      <w:pP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</w:p>
                    <w:p w14:paraId="2F719999">
                      <w:pP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</w:p>
                    <w:p w14:paraId="03FD3AEC">
                      <w:pP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4441825</wp:posOffset>
                </wp:positionH>
                <wp:positionV relativeFrom="paragraph">
                  <wp:posOffset>7781290</wp:posOffset>
                </wp:positionV>
                <wp:extent cx="1659890" cy="238125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1C3D3E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30"/>
                                <w:szCs w:val="30"/>
                                <w:lang w:val="en-US" w:eastAsia="zh-CN"/>
                              </w:rPr>
                              <w:t>推薦人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75pt;margin-top:612.7pt;height:18.75pt;width:130.7pt;z-index:251672576;mso-width-relative:page;mso-height-relative:page;" filled="f" stroked="f" coordsize="21600,21600" o:gfxdata="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6KPZGtoAAAANAQAADwAAAAAAAAABACAAAAAiAAAAZHJz&#10;L2Rvd25yZXYueG1sUEsBAhQAFAAAAAgAh07iQImRm+HJAQAAkA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1C3D3E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30"/>
                          <w:szCs w:val="30"/>
                          <w:lang w:val="en-US" w:eastAsia="zh-CN"/>
                        </w:rPr>
                        <w:t>推薦人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2226310</wp:posOffset>
                </wp:positionV>
                <wp:extent cx="6694170" cy="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47675" y="2399665"/>
                          <a:ext cx="66941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pt;margin-top:175.3pt;height:0pt;width:527.1pt;z-index:251666432;mso-width-relative:page;mso-height-relative:page;" filled="f" stroked="t" coordsize="21600,21600" o:gfxdata="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9HyPiNgAAAALAQAADwAAAAAAAAABACAAAAAiAAAAZHJz&#10;L2Rvd25yZXYueG1sUEsBAhQAFAAAAAgAh07iQEF3UpQEAgAA3wMAAA4AAAAAAAAAAQAgAAAAJwEA&#10;AGRycy9lMm9Eb2MueG1sUEsFBgAAAAAGAAYAWQEAAJ0FAAAAAA==&#10;">
                <v:fill on="f" focussize="0,0"/>
                <v:stroke weight="1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67945</wp:posOffset>
                </wp:positionH>
                <wp:positionV relativeFrom="paragraph">
                  <wp:posOffset>2331720</wp:posOffset>
                </wp:positionV>
                <wp:extent cx="1659890" cy="2381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9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D8EA9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 w:asciiTheme="minorEastAsia" w:hAnsiTheme="minorEastAsia" w:eastAsiaTheme="minorEastAsia" w:cstheme="minorEastAsia"/>
                                <w:b/>
                                <w:bCs/>
                                <w:color w:val="167DB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cstheme="minorEastAsia"/>
                                <w:b/>
                                <w:bCs/>
                                <w:color w:val="167DB0"/>
                                <w:sz w:val="32"/>
                                <w:szCs w:val="32"/>
                                <w:lang w:val="en-US" w:eastAsia="zh-CN"/>
                              </w:rPr>
                              <w:t>教育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35pt;margin-top:183.6pt;height:18.75pt;width:130.7pt;z-index:251670528;mso-width-relative:page;mso-height-relative:page;" filled="f" stroked="f" coordsize="21600,21600" o:gfxdata="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MGce6/YAAAACgEAAA8AAAAAAAAAAQAgAAAAIgAAAGRycy9k&#10;b3ducmV2LnhtbFBLAQIUABQAAAAIAIdO4kCllJiGyQEAAJA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CD8EA9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 w:asciiTheme="minorEastAsia" w:hAnsiTheme="minorEastAsia" w:eastAsiaTheme="minorEastAsia" w:cstheme="minorEastAsia"/>
                          <w:b/>
                          <w:bCs/>
                          <w:color w:val="167DB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cstheme="minorEastAsia"/>
                          <w:b/>
                          <w:bCs/>
                          <w:color w:val="167DB0"/>
                          <w:sz w:val="32"/>
                          <w:szCs w:val="32"/>
                          <w:lang w:val="en-US" w:eastAsia="zh-CN"/>
                        </w:rPr>
                        <w:t>教育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158115</wp:posOffset>
                </wp:positionH>
                <wp:positionV relativeFrom="paragraph">
                  <wp:posOffset>182880</wp:posOffset>
                </wp:positionV>
                <wp:extent cx="1348740" cy="399415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874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C74C7F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Arial" w:hAnsi="Arial" w:eastAsia="宋体" w:cs="Arial"/>
                                <w:b/>
                                <w:bCs/>
                                <w:color w:val="167DB0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宋体" w:cs="Arial"/>
                                <w:b/>
                                <w:bCs/>
                                <w:color w:val="167DB0"/>
                                <w:sz w:val="52"/>
                                <w:szCs w:val="52"/>
                                <w:lang w:val="en-US" w:eastAsia="zh-CN"/>
                              </w:rPr>
                              <w:t>江家賢</w:t>
                            </w:r>
                          </w:p>
                        </w:txbxContent>
                      </wps:txbx>
                      <wps:bodyPr wrap="square"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.45pt;margin-top:14.4pt;height:31.45pt;width:106.2pt;z-index:251664384;mso-width-relative:page;mso-height-relative:page;" filled="f" stroked="f" coordsize="21600,21600" o:gfxdata="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PLzjeHYAAAACAEAAA8AAAAAAAAAAQAgAAAAIgAAAGRycy9k&#10;b3ducmV2LnhtbFBLAQIUABQAAAAIAIdO4kBIqPHJyQEAAJADAAAOAAAAAAAAAAEAIAAAACcBAABk&#10;cnMvZTJvRG9jLnhtbFBLBQYAAAAABgAGAFkBAABi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C74C7F1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Arial" w:hAnsi="Arial" w:eastAsia="宋体" w:cs="Arial"/>
                          <w:b/>
                          <w:bCs/>
                          <w:color w:val="167DB0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宋体" w:cs="Arial"/>
                          <w:b/>
                          <w:bCs/>
                          <w:color w:val="167DB0"/>
                          <w:sz w:val="52"/>
                          <w:szCs w:val="52"/>
                          <w:lang w:val="en-US" w:eastAsia="zh-CN"/>
                        </w:rPr>
                        <w:t>江家賢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1098550</wp:posOffset>
                </wp:positionV>
                <wp:extent cx="6662420" cy="1905"/>
                <wp:effectExtent l="0" t="6350" r="5080" b="10795"/>
                <wp:wrapNone/>
                <wp:docPr id="82" name="直接连接符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2420" cy="190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8.25pt;margin-top:86.5pt;height:0.15pt;width:524.6pt;z-index:251663360;mso-width-relative:page;mso-height-relative:page;" filled="f" stroked="t" coordsize="21600,21600" o:gfxdata="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l+M0c1wAAAAsBAAAPAAAAAAAAAAEAIAAAACIAAABkcnMvZG93&#10;bnJldi54bWxQSwECFAAUAAAACACHTuJAdpRYxgECAADjAwAADgAAAAAAAAABACAAAAAmAQAAZHJz&#10;L2Uyb0RvYy54bWxQSwUGAAAAAAYABgBZAQAAmQUAAAAA&#10;">
                <v:fill on="f" focussize="0,0"/>
                <v:stroke weight="1pt" color="#BFBFBF [2412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-600710</wp:posOffset>
                </wp:positionH>
                <wp:positionV relativeFrom="paragraph">
                  <wp:posOffset>2211705</wp:posOffset>
                </wp:positionV>
                <wp:extent cx="8783955" cy="8916670"/>
                <wp:effectExtent l="0" t="0" r="17145" b="177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6630" y="5495290"/>
                          <a:ext cx="8783955" cy="8916670"/>
                        </a:xfrm>
                        <a:prstGeom prst="rect">
                          <a:avLst/>
                        </a:prstGeom>
                        <a:solidFill>
                          <a:srgbClr val="D3DEE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3pt;margin-top:174.15pt;height:702.1pt;width:691.65pt;z-index:251659264;v-text-anchor:middle;mso-width-relative:page;mso-height-relative:page;" fillcolor="#D3DEE2" filled="t" stroked="f" coordsize="21600,21600" o:gfxdata="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A3BqszdAAAADQEAAA8AAAAAAAAAAQAg&#10;AAAAIgAAAGRycy9kb3ducmV2LnhtbFBLAQIUABQAAAAIAIdO4kAJydLOewIAANcEAAAOAAAAAAAA&#10;AAEAIAAAACw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-587375</wp:posOffset>
                </wp:positionH>
                <wp:positionV relativeFrom="paragraph">
                  <wp:posOffset>-553085</wp:posOffset>
                </wp:positionV>
                <wp:extent cx="7924165" cy="2990850"/>
                <wp:effectExtent l="12700" t="0" r="26035" b="2540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9130" y="1288415"/>
                          <a:ext cx="7924165" cy="2990850"/>
                        </a:xfrm>
                        <a:prstGeom prst="rect">
                          <a:avLst/>
                        </a:prstGeom>
                        <a:solidFill>
                          <a:srgbClr val="167DB0"/>
                        </a:solidFill>
                        <a:ln w="2540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6.25pt;margin-top:-43.55pt;height:235.5pt;width:623.95pt;z-index:251660288;v-text-anchor:middle;mso-width-relative:page;mso-height-relative:page;" fillcolor="#167DB0" filled="t" stroked="t" coordsize="21600,21600" o:gfxdata="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XQl0LaAAAADAEAAA8AAAAAAAAA&#10;AQAgAAAAIgAAAGRycy9kb3ducmV2LnhtbFBLAQIUABQAAAAIAIdO4kB5qzo3gQIAAAAFAAAOAAAA&#10;AAAAAAEAIAAAACkBAABkcnMvZTJvRG9jLnhtbFBLBQYAAAAABgAGAFkBAAAcBgAAAAA=&#10;">
                <v:fill on="t" focussize="0,0"/>
                <v:stroke weight="2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bookmarkStart w:id="0" w:name="_GoBack"/>
      <w:bookmarkEnd w:id="0"/>
    </w:p>
    <w:p w14:paraId="3EF5C4DC">
      <w:pPr>
        <w:rPr>
          <w:rFonts w:hint="default"/>
          <w:lang w:val="en-US" w:eastAsia="zh-CN"/>
        </w:rPr>
      </w:pPr>
    </w:p>
    <w:sectPr>
      <w:pgSz w:w="11906" w:h="16838"/>
      <w:pgMar w:top="567" w:right="567" w:bottom="567" w:left="56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FZLTXHK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Century Gothic">
    <w:altName w:val="Yu Gothic UI"/>
    <w:panose1 w:val="020B0502020202020204"/>
    <w:charset w:val="00"/>
    <w:family w:val="swiss"/>
    <w:pitch w:val="default"/>
    <w:sig w:usb0="00000000" w:usb1="00000000" w:usb2="00000000" w:usb3="00000000" w:csb0="2000009F" w:csb1="DFD7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0013"/>
    <w:rsid w:val="00570013"/>
    <w:rsid w:val="02EB46D4"/>
    <w:rsid w:val="04294F58"/>
    <w:rsid w:val="0447767C"/>
    <w:rsid w:val="04762137"/>
    <w:rsid w:val="04956ECC"/>
    <w:rsid w:val="04BC3FEE"/>
    <w:rsid w:val="05920431"/>
    <w:rsid w:val="06C36C5A"/>
    <w:rsid w:val="06FE6B3F"/>
    <w:rsid w:val="0A29036C"/>
    <w:rsid w:val="0A692F4B"/>
    <w:rsid w:val="113609C4"/>
    <w:rsid w:val="16933E38"/>
    <w:rsid w:val="169F1079"/>
    <w:rsid w:val="17F94E7B"/>
    <w:rsid w:val="19941B4A"/>
    <w:rsid w:val="19BF0B30"/>
    <w:rsid w:val="1BA72270"/>
    <w:rsid w:val="1F5A0233"/>
    <w:rsid w:val="235B7306"/>
    <w:rsid w:val="237B5248"/>
    <w:rsid w:val="2551032A"/>
    <w:rsid w:val="27E17743"/>
    <w:rsid w:val="28074CD0"/>
    <w:rsid w:val="28163462"/>
    <w:rsid w:val="2C0521ED"/>
    <w:rsid w:val="2C5865F5"/>
    <w:rsid w:val="2D2F75CB"/>
    <w:rsid w:val="30196F7B"/>
    <w:rsid w:val="32747F69"/>
    <w:rsid w:val="330A499C"/>
    <w:rsid w:val="33C31F0B"/>
    <w:rsid w:val="357353BD"/>
    <w:rsid w:val="35D40A85"/>
    <w:rsid w:val="36DE11C9"/>
    <w:rsid w:val="37620175"/>
    <w:rsid w:val="381E64D9"/>
    <w:rsid w:val="38431B54"/>
    <w:rsid w:val="3AB14CEA"/>
    <w:rsid w:val="3B9249B9"/>
    <w:rsid w:val="3C0C5496"/>
    <w:rsid w:val="40702191"/>
    <w:rsid w:val="40896772"/>
    <w:rsid w:val="425D1C65"/>
    <w:rsid w:val="430E274A"/>
    <w:rsid w:val="45462E84"/>
    <w:rsid w:val="45E510BA"/>
    <w:rsid w:val="48E21FFF"/>
    <w:rsid w:val="49CE1B26"/>
    <w:rsid w:val="4A7D0844"/>
    <w:rsid w:val="4C9A2533"/>
    <w:rsid w:val="4EF00045"/>
    <w:rsid w:val="51247744"/>
    <w:rsid w:val="517A0A62"/>
    <w:rsid w:val="56561CC2"/>
    <w:rsid w:val="5830623E"/>
    <w:rsid w:val="5A665EAB"/>
    <w:rsid w:val="5AA52E91"/>
    <w:rsid w:val="5DD366B1"/>
    <w:rsid w:val="5E135BA1"/>
    <w:rsid w:val="5E600B7D"/>
    <w:rsid w:val="5F8749FF"/>
    <w:rsid w:val="5FD6005D"/>
    <w:rsid w:val="60702F15"/>
    <w:rsid w:val="627209BD"/>
    <w:rsid w:val="63620A31"/>
    <w:rsid w:val="6687040B"/>
    <w:rsid w:val="66E5646E"/>
    <w:rsid w:val="68363997"/>
    <w:rsid w:val="6A71663F"/>
    <w:rsid w:val="6EE66E67"/>
    <w:rsid w:val="6F3F4A7F"/>
    <w:rsid w:val="6FB307BE"/>
    <w:rsid w:val="6FCF5F18"/>
    <w:rsid w:val="72C40DC1"/>
    <w:rsid w:val="750D6955"/>
    <w:rsid w:val="76AE3D4D"/>
    <w:rsid w:val="79C91357"/>
    <w:rsid w:val="7B2D11B6"/>
    <w:rsid w:val="7B492C67"/>
    <w:rsid w:val="7E015A9A"/>
    <w:rsid w:val="7E097FCF"/>
    <w:rsid w:val="7F65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  <w:style w:type="paragraph" w:customStyle="1" w:styleId="6">
    <w:name w:val="document_span_paddedline"/>
    <w:basedOn w:val="1"/>
    <w:qFormat/>
    <w:uiPriority w:val="0"/>
  </w:style>
  <w:style w:type="table" w:customStyle="1" w:styleId="7">
    <w:name w:val="document_section_paragraphwrapper_paragraph_twocolpara"/>
    <w:basedOn w:val="2"/>
    <w:qFormat/>
    <w:uiPriority w:val="0"/>
  </w:style>
  <w:style w:type="character" w:customStyle="1" w:styleId="8">
    <w:name w:val="document_span_programline"/>
    <w:basedOn w:val="3"/>
    <w:qFormat/>
    <w:uiPriority w:val="0"/>
    <w:rPr>
      <w:b/>
      <w:bCs/>
    </w:rPr>
  </w:style>
  <w:style w:type="character" w:customStyle="1" w:styleId="9">
    <w:name w:val="document_singlecolumn Character"/>
    <w:basedOn w:val="3"/>
    <w:qFormat/>
    <w:uiPriority w:val="0"/>
  </w:style>
  <w:style w:type="character" w:customStyle="1" w:styleId="10">
    <w:name w:val="span"/>
    <w:basedOn w:val="3"/>
    <w:qFormat/>
    <w:uiPriority w:val="0"/>
    <w:rPr>
      <w:vertAlign w:val="baseline"/>
    </w:rPr>
  </w:style>
  <w:style w:type="character" w:customStyle="1" w:styleId="11">
    <w:name w:val="document_span_jobtitle"/>
    <w:basedOn w:val="3"/>
    <w:qFormat/>
    <w:uiPriority w:val="0"/>
    <w:rPr>
      <w:b/>
      <w:bCs/>
    </w:rPr>
  </w:style>
  <w:style w:type="paragraph" w:customStyle="1" w:styleId="12">
    <w:name w:val="p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sv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customXml" Target="../customXml/item1.xml"/><Relationship Id="rId32" Type="http://schemas.openxmlformats.org/officeDocument/2006/relationships/image" Target="media/image29.svg"/><Relationship Id="rId31" Type="http://schemas.openxmlformats.org/officeDocument/2006/relationships/image" Target="media/image28.svg"/><Relationship Id="rId30" Type="http://schemas.openxmlformats.org/officeDocument/2006/relationships/image" Target="media/image27.svg"/><Relationship Id="rId3" Type="http://schemas.openxmlformats.org/officeDocument/2006/relationships/theme" Target="theme/theme1.xml"/><Relationship Id="rId29" Type="http://schemas.openxmlformats.org/officeDocument/2006/relationships/image" Target="media/image26.svg"/><Relationship Id="rId28" Type="http://schemas.openxmlformats.org/officeDocument/2006/relationships/image" Target="media/image25.svg"/><Relationship Id="rId27" Type="http://schemas.openxmlformats.org/officeDocument/2006/relationships/image" Target="media/image24.svg"/><Relationship Id="rId26" Type="http://schemas.openxmlformats.org/officeDocument/2006/relationships/image" Target="media/image23.svg"/><Relationship Id="rId25" Type="http://schemas.openxmlformats.org/officeDocument/2006/relationships/image" Target="media/image22.svg"/><Relationship Id="rId24" Type="http://schemas.openxmlformats.org/officeDocument/2006/relationships/image" Target="media/image21.svg"/><Relationship Id="rId23" Type="http://schemas.openxmlformats.org/officeDocument/2006/relationships/image" Target="media/image20.svg"/><Relationship Id="rId22" Type="http://schemas.openxmlformats.org/officeDocument/2006/relationships/image" Target="media/image19.svg"/><Relationship Id="rId21" Type="http://schemas.openxmlformats.org/officeDocument/2006/relationships/image" Target="media/image18.svg"/><Relationship Id="rId20" Type="http://schemas.openxmlformats.org/officeDocument/2006/relationships/image" Target="media/image17.sv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svg"/><Relationship Id="rId17" Type="http://schemas.openxmlformats.org/officeDocument/2006/relationships/image" Target="media/image14.svg"/><Relationship Id="rId16" Type="http://schemas.openxmlformats.org/officeDocument/2006/relationships/image" Target="media/image13.svg"/><Relationship Id="rId15" Type="http://schemas.openxmlformats.org/officeDocument/2006/relationships/image" Target="media/image12.svg"/><Relationship Id="rId14" Type="http://schemas.openxmlformats.org/officeDocument/2006/relationships/image" Target="media/image11.svg"/><Relationship Id="rId13" Type="http://schemas.openxmlformats.org/officeDocument/2006/relationships/image" Target="media/image10.svg"/><Relationship Id="rId12" Type="http://schemas.openxmlformats.org/officeDocument/2006/relationships/image" Target="media/image9.svg"/><Relationship Id="rId11" Type="http://schemas.openxmlformats.org/officeDocument/2006/relationships/image" Target="media/image8.svg"/><Relationship Id="rId10" Type="http://schemas.openxmlformats.org/officeDocument/2006/relationships/image" Target="media/image7.sv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W\AppData\Roaming\kingsoft\office6\templates\download\28891336-36d4-4dd1-8e80-30070d920193\&#20840;&#33521;&#25991;&#27714;&#32844;&#31616;&#21382;CV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全英文求职简历CV.docx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2025-10-15T03:37:00Z</dcterms:created>
  <dc:creator>love you</dc:creator>
  <cp:lastModifiedBy>love you</cp:lastModifiedBy>
  <dcterms:modified xsi:type="dcterms:W3CDTF">2026-02-03T03:01:56Z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Key">
    <vt:lpwstr>1.0_AmL0i+9uFltEluov9GET8uv5VxBKWjGwS9QKOJ+/N0YKbsXlSPfiqKPiQ0XxSfWyAu7y04rC61mE+8RRX0SDQA==</vt:lpwstr>
  </property>
  <property fmtid="{D5CDD505-2E9C-101B-9397-08002B2CF9AE}" pid="4" name="ICV">
    <vt:lpwstr>2F01A270E4B9447CA7A4288A9168EB8F_13</vt:lpwstr>
  </property>
  <property fmtid="{D5CDD505-2E9C-101B-9397-08002B2CF9AE}" pid="5" name="KSOTemplateUUID">
    <vt:lpwstr>v1.0_mb_JH9pTZVoQ1zrNQ0ksLQUNw==</vt:lpwstr>
  </property>
  <property fmtid="{D5CDD505-2E9C-101B-9397-08002B2CF9AE}" pid="6" name="KSOTemplateDocerSaveRecord">
    <vt:lpwstr>eyJoZGlkIjoiZjkyMjEzZDAwZjkwZjhhODAzOTA5Y2M1ZWNlYTAzY2YiLCJ1c2VySWQiOiIzODgwMDY5ODcifQ==</vt:lpwstr>
  </property>
</Properties>
</file>