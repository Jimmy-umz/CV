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1.svg" ContentType="image/svg+xml"/>
  <Override PartName="/word/media/image12.svg" ContentType="image/svg+xml"/>
  <Override PartName="/word/media/image13.svg" ContentType="image/svg+xml"/>
  <Override PartName="/word/media/image14.svg" ContentType="image/svg+xml"/>
  <Override PartName="/word/media/image15.svg" ContentType="image/svg+xml"/>
  <Override PartName="/word/media/image16.svg" ContentType="image/svg+xml"/>
  <Override PartName="/word/media/image17.svg" ContentType="image/svg+xml"/>
  <Override PartName="/word/media/image18.svg" ContentType="image/svg+xml"/>
  <Override PartName="/word/media/image19.svg" ContentType="image/svg+xml"/>
  <Override PartName="/word/media/image2.svg" ContentType="image/svg+xml"/>
  <Override PartName="/word/media/image20.svg" ContentType="image/svg+xml"/>
  <Override PartName="/word/media/image21.svg" ContentType="image/svg+xml"/>
  <Override PartName="/word/media/image22.svg" ContentType="image/svg+xml"/>
  <Override PartName="/word/media/image23.svg" ContentType="image/svg+xml"/>
  <Override PartName="/word/media/image24.svg" ContentType="image/svg+xml"/>
  <Override PartName="/word/media/image25.svg" ContentType="image/svg+xml"/>
  <Override PartName="/word/media/image26.svg" ContentType="image/svg+xml"/>
  <Override PartName="/word/media/image27.svg" ContentType="image/svg+xml"/>
  <Override PartName="/word/media/image28.svg" ContentType="image/svg+xml"/>
  <Override PartName="/word/media/image29.svg" ContentType="image/svg+xml"/>
  <Override PartName="/word/media/image3.svg" ContentType="image/svg+xml"/>
  <Override PartName="/word/media/image4.svg" ContentType="image/svg+xml"/>
  <Override PartName="/word/media/image5.svg" ContentType="image/svg+xml"/>
  <Override PartName="/word/media/image7.svg" ContentType="image/svg+xml"/>
  <Override PartName="/word/media/image8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11416">
      <w:pPr>
        <w:sectPr>
          <w:pgSz w:w="11906" w:h="16838"/>
          <w:pgMar w:top="567" w:right="567" w:bottom="567" w:left="567" w:header="851" w:footer="992" w:gutter="0"/>
          <w:cols w:space="0" w:num="1"/>
          <w:rtlGutter w:val="0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-91440</wp:posOffset>
                </wp:positionV>
                <wp:extent cx="7179310" cy="10252710"/>
                <wp:effectExtent l="0" t="0" r="2540" b="57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9545" y="230505"/>
                          <a:ext cx="7179310" cy="102527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5pt;margin-top:-7.2pt;height:807.3pt;width:565.3pt;z-index:251661312;v-text-anchor:middle;mso-width-relative:page;mso-height-relative:page;" fillcolor="#FFFFFF [3212]" filled="t" stroked="f" coordsize="21600,21600" o:gfxdata="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jVQSzcAAAADQEAAA8AAAAAAAAAAQAgAAAAIgAA&#10;AGRycy9kb3ducmV2LnhtbFBLAQIUABQAAAAIAIdO4kANP7zqdgIAANcEAAAOAAAAAAAAAAEAIAAA&#10;ACs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5442585</wp:posOffset>
                </wp:positionH>
                <wp:positionV relativeFrom="paragraph">
                  <wp:posOffset>3938905</wp:posOffset>
                </wp:positionV>
                <wp:extent cx="1145540" cy="357505"/>
                <wp:effectExtent l="0" t="0" r="6985" b="444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18835" y="4928870"/>
                          <a:ext cx="1145540" cy="357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362D90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8.55pt;margin-top:310.15pt;height:28.15pt;width:90.2pt;z-index:251684864;mso-width-relative:page;mso-height-relative:page;" fillcolor="#FFFFFF [3201]" filled="t" stroked="f" coordsize="21600,21600" o:gfxdata="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mM9HT&#10;1wAAAAwBAAAPAAAAAAAAAAEAIAAAACIAAABkcnMvZG93bnJldi54bWxQSwECFAAUAAAACACHTuJA&#10;4TOT01sCAACdBAAADgAAAAAAAAABACAAAAAm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B362D90">
                      <w:pPr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749935</wp:posOffset>
                </wp:positionV>
                <wp:extent cx="1038860" cy="319405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860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A2DC1B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" w:hAnsi="Arial" w:cs="Arial"/>
                                <w:color w:val="2E75B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Arial" w:hAnsi="Arial" w:eastAsia="Calibri-Bold" w:cs="Arial"/>
                                <w:b/>
                                <w:bCs/>
                                <w:color w:val="2E75B6" w:themeColor="accent1" w:themeShade="BF"/>
                                <w:kern w:val="0"/>
                                <w:sz w:val="32"/>
                                <w:szCs w:val="32"/>
                                <w:lang w:val="en-US" w:eastAsia="zh-CN" w:bidi="ar"/>
                              </w:rPr>
                              <w:t>About Me</w:t>
                            </w:r>
                          </w:p>
                          <w:p w14:paraId="010CAD57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85pt;margin-top:59.05pt;height:25.15pt;width:81.8pt;z-index:251662336;mso-width-relative:page;mso-height-relative:page;" filled="f" stroked="f" coordsize="21600,21600" o:gfxdata="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Q0POnYAAAACgEAAA8AAAAAAAAAAQAgAAAAIgAAAGRycy9k&#10;b3ducmV2LnhtbFBLAQIUABQAAAAIAIdO4kBPuGCtyQEAAJA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2DC1B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Arial" w:hAnsi="Arial" w:cs="Arial"/>
                          <w:color w:val="2E75B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Arial" w:hAnsi="Arial" w:eastAsia="Calibri-Bold" w:cs="Arial"/>
                          <w:b/>
                          <w:bCs/>
                          <w:color w:val="2E75B6" w:themeColor="accent1" w:themeShade="BF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w:t>About Me</w:t>
                      </w:r>
                    </w:p>
                    <w:p w14:paraId="010CAD57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2226310</wp:posOffset>
                </wp:positionV>
                <wp:extent cx="6694170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7675" y="2399665"/>
                          <a:ext cx="66941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pt;margin-top:175.3pt;height:0pt;width:527.1pt;z-index:251666432;mso-width-relative:page;mso-height-relative:page;" filled="f" stroked="t" coordsize="21600,21600" o:gfxdata="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9HyPiNgAAAALAQAADwAAAAAAAAABACAAAAAiAAAAZHJz&#10;L2Rvd25yZXYueG1sUEsBAhQAFAAAAAgAh07iQEF3UpQEAgAA3wMAAA4AAAAAAAAAAQAgAAAAJwEA&#10;AGRycy9lMm9Eb2MueG1sUEsFBgAAAAAGAAYAWQEAAJ0FAAAAAA==&#10;">
                <v:fill on="f" focussize="0,0"/>
                <v:stroke weight="1pt"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1122045</wp:posOffset>
                </wp:positionV>
                <wp:extent cx="5716905" cy="1054735"/>
                <wp:effectExtent l="0" t="0" r="0" b="0"/>
                <wp:wrapNone/>
                <wp:docPr id="79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905" cy="1054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41BB2D">
                            <w:pPr>
                              <w:ind w:firstLine="420" w:firstLineChars="0"/>
                              <w:rPr>
                                <w:rFonts w:hint="eastAsia" w:ascii="Arial" w:hAnsi="Arial" w:cs="Arial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 software engineering student specializing in full-stack development. Proficient in front-end development (HTML/CSS/JS, currently self-studying VUE/React) and back-end technologies (Java/Python/PHP, MySQL, Linux). Currently preparing for CCNA certification, dedicated to integrating networking and security principles into system design to build robust distributed applications.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6.3pt;margin-top:88.35pt;height:83.05pt;width:450.15pt;z-index:251665408;mso-width-relative:page;mso-height-relative:page;" filled="f" stroked="f" coordsize="21600,21600" o:gfxdata="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MuaeljbAAAACgEAAA8AAAAAAAAAAQAgAAAAIgAAAGRycy9kb3ducmV2&#10;LnhtbFBLAQIUABQAAAAIAIdO4kCeIsf5wAEAAHUDAAAOAAAAAAAAAAEAIAAAACo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E41BB2D">
                      <w:pPr>
                        <w:ind w:firstLine="420" w:firstLineChars="0"/>
                        <w:rPr>
                          <w:rFonts w:hint="eastAsia" w:ascii="Arial" w:hAnsi="Arial" w:cs="Arial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cs="Arial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 software engineering student specializing in full-stack development. Proficient in front-end development (HTML/CSS/JS, currently self-studying VUE/React) and back-end technologies (Java/Python/PHP, MySQL, Linux). Currently preparing for CCNA certification, dedicated to integrating networking and security principles into system design to build robust distributed applications.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35560</wp:posOffset>
                </wp:positionH>
                <wp:positionV relativeFrom="paragraph">
                  <wp:posOffset>8397240</wp:posOffset>
                </wp:positionV>
                <wp:extent cx="1778000" cy="9105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5605" y="8757285"/>
                          <a:ext cx="1778000" cy="910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414CB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Cantonese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2" name="图片 2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2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3" name="图片 3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图片 3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5" name="图片 5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图片 5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9" name="图片 9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图片 9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12" name="图片 12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图片 12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95635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Putonghua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13" name="图片 13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3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14" name="图片 14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4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15" name="图片 15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16" name="图片 16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6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17" name="图片 17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图片 17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57E10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English   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20" name="图片 20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20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21" name="图片 21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图片 21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28" name="图片 28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图片 28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29" name="图片 29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图片 29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30" name="图片 30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图片 30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8pt;margin-top:661.2pt;height:71.7pt;width:140pt;z-index:251681792;mso-width-relative:page;mso-height-relative:page;" filled="f" stroked="f" coordsize="21600,21600" o:gfxdata="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TFQVjdoAAAALAQAADwAAAAAAAAAB&#10;ACAAAAAiAAAAZHJzL2Rvd25yZXYueG1sUEsBAhQAFAAAAAgAh07iQKisk1lHAgAAcQ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414CB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Cantonese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2" name="图片 2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2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3" name="图片 3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图片 3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5" name="图片 5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图片 5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9" name="图片 9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图片 9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12" name="图片 12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图片 12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395635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Putonghua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13" name="图片 13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13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14" name="图片 14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图片 14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15" name="图片 15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图片 15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16" name="图片 16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图片 16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17" name="图片 17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图片 17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357E10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English   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20" name="图片 20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20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21" name="图片 21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图片 21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28" name="图片 28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图片 28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29" name="图片 29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图片 29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30" name="图片 30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图片 30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6021705</wp:posOffset>
                </wp:positionH>
                <wp:positionV relativeFrom="paragraph">
                  <wp:posOffset>8823325</wp:posOffset>
                </wp:positionV>
                <wp:extent cx="593090" cy="17145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75E6C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Jun 2026 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4.15pt;margin-top:694.75pt;height:13.5pt;width:46.7pt;z-index:251683840;mso-width-relative:page;mso-height-relative:page;" filled="f" stroked="f" coordsize="21600,21600" o:gfxdata="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M7dO+3AAAAA4BAAAPAAAAAAAAAAEAIAAAACIAAABk&#10;cnMvZG93bnJldi54bWxQSwECFAAUAAAACACHTuJAzeb5eckBAACPAwAADgAAAAAAAAABACAAAAAr&#10;AQAAZHJzL2Uyb0RvYy54bWxQSwUGAAAAAAYABgBZAQAAZ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75E6C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 w:val="0"/>
                          <w:bCs w:val="0"/>
                          <w:i/>
                          <w:i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宋体" w:cs="Arial"/>
                          <w:b w:val="0"/>
                          <w:bCs w:val="0"/>
                          <w:i/>
                          <w:i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Jun 2026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6054725</wp:posOffset>
                </wp:positionH>
                <wp:positionV relativeFrom="paragraph">
                  <wp:posOffset>8218805</wp:posOffset>
                </wp:positionV>
                <wp:extent cx="711835" cy="17145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835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A594B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Negotiable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6.75pt;margin-top:647.15pt;height:13.5pt;width:56.05pt;z-index:251682816;mso-width-relative:page;mso-height-relative:page;" filled="f" stroked="f" coordsize="21600,21600" o:gfxdata="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seiYkdsAAAAOAQAADwAAAAAAAAABACAAAAAiAAAA&#10;ZHJzL2Rvd25yZXYueG1sUEsBAhQAFAAAAAgAh07iQDe7lQ3LAQAAjwMAAA4AAAAAAAAAAQAgAAAA&#10;KgEAAGRycy9lMm9Eb2MueG1sUEsFBgAAAAAGAAYAWQEAAG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A594B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 w:val="0"/>
                          <w:bCs w:val="0"/>
                          <w:i/>
                          <w:iCs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宋体" w:cs="Arial"/>
                          <w:b w:val="0"/>
                          <w:bCs w:val="0"/>
                          <w:i/>
                          <w:i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Negotiable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4392930</wp:posOffset>
                </wp:positionH>
                <wp:positionV relativeFrom="paragraph">
                  <wp:posOffset>8827135</wp:posOffset>
                </wp:positionV>
                <wp:extent cx="949325" cy="2057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325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184FD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22"/>
                                <w:szCs w:val="22"/>
                                <w:lang w:val="en-US" w:eastAsia="zh-CN"/>
                              </w:rPr>
                              <w:t>Availability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5.9pt;margin-top:695.05pt;height:16.2pt;width:74.75pt;z-index:251680768;mso-width-relative:page;mso-height-relative:page;" filled="f" stroked="f" coordsize="21600,21600" o:gfxdata="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fn3tv9sAAAANAQAADwAAAAAAAAABACAAAAAiAAAA&#10;ZHJzL2Rvd25yZXYueG1sUEsBAhQAFAAAAAgAh07iQPdQAMPLAQAAjwMAAA4AAAAAAAAAAQAgAAAA&#10;KgEAAGRycy9lMm9Eb2MueG1sUEsFBgAAAAAGAAYAWQEAAG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184FD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22"/>
                          <w:szCs w:val="22"/>
                          <w:lang w:val="en-US" w:eastAsia="zh-CN"/>
                        </w:rPr>
                        <w:t>Availability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7909560</wp:posOffset>
                </wp:positionV>
                <wp:extent cx="1051560" cy="36195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1F0C2C">
                            <w:pP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  <w:t>Language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5pt;margin-top:622.8pt;height:28.5pt;width:82.8pt;z-index:251675648;mso-width-relative:page;mso-height-relative:page;" filled="f" stroked="f" coordsize="21600,21600" o:gfxdata="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Vf9erYAAAADAEAAA8AAAAAAAAAAQAgAAAAIgAAAGRycy9k&#10;b3ducmV2LnhtbFBLAQIUABQAAAAIAIdO4kAiD8qbyQEAAJA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B1F0C2C">
                      <w:pP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  <w:t>Language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5883910</wp:posOffset>
                </wp:positionV>
                <wp:extent cx="1276985" cy="23812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07328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  <w:t>WORKING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05pt;margin-top:463.3pt;height:18.75pt;width:100.55pt;z-index:251673600;mso-width-relative:page;mso-height-relative:page;" filled="f" stroked="f" coordsize="21600,21600" o:gfxdata="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hT/hfXAAAACgEAAA8AAAAAAAAAAQAgAAAAIgAAAGRycy9k&#10;b3ducmV2LnhtbFBLAQIUABQAAAAIAIdO4kD4RMmaygEAAJA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07328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  <w:t>WORKING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4407535</wp:posOffset>
                </wp:positionH>
                <wp:positionV relativeFrom="paragraph">
                  <wp:posOffset>8198485</wp:posOffset>
                </wp:positionV>
                <wp:extent cx="1210310" cy="20320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31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13BEB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22"/>
                                <w:szCs w:val="22"/>
                                <w:lang w:val="en-US" w:eastAsia="zh-CN"/>
                              </w:rPr>
                              <w:t>Expected Salary</w:t>
                            </w:r>
                          </w:p>
                          <w:p w14:paraId="1FC8A17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7.05pt;margin-top:645.55pt;height:16pt;width:95.3pt;z-index:251679744;mso-width-relative:page;mso-height-relative:page;" filled="f" stroked="f" coordsize="21600,21600" o:gfxdata="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YTbPLbAAAADQEAAA8AAAAAAAAAAQAgAAAAIgAAAGRycy9k&#10;b3ducmV2LnhtbFBLAQIUABQAAAAIAIdO4kAkpwcNxgEAAJADAAAOAAAAAAAAAAEAIAAAACo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13BEB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22"/>
                          <w:szCs w:val="22"/>
                          <w:lang w:val="en-US" w:eastAsia="zh-CN"/>
                        </w:rPr>
                        <w:t>Expected Salary</w:t>
                      </w:r>
                    </w:p>
                    <w:p w14:paraId="1FC8A17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22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78740</wp:posOffset>
                </wp:positionH>
                <wp:positionV relativeFrom="paragraph">
                  <wp:posOffset>2677160</wp:posOffset>
                </wp:positionV>
                <wp:extent cx="3902710" cy="510730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2710" cy="5107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B8346D">
                            <w:pPr>
                              <w:pStyle w:val="5"/>
                              <w:spacing w:line="340" w:lineRule="atLeast"/>
                              <w:rPr>
                                <w:rStyle w:val="7"/>
                                <w:rFonts w:hint="default" w:ascii="Arial" w:hAnsi="Arial" w:eastAsia="Century Gothic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7"/>
                                <w:rFonts w:hint="default" w:ascii="Arial" w:hAnsi="Arial" w:eastAsia="宋体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Hong Kong Institute of Vocational Education(Sha Tin)</w:t>
                            </w:r>
                            <w:r>
                              <w:rPr>
                                <w:rStyle w:val="7"/>
                                <w:rFonts w:hint="default" w:ascii="Arial" w:hAnsi="Arial" w:eastAsia="Century Gothic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5C1F10F">
                            <w:pPr>
                              <w:pStyle w:val="5"/>
                              <w:spacing w:line="340" w:lineRule="atLeast"/>
                              <w:jc w:val="left"/>
                              <w:rPr>
                                <w:rStyle w:val="7"/>
                                <w:rFonts w:hint="default" w:eastAsia="宋体" w:cs="Times New Roman"/>
                                <w:b w:val="0"/>
                                <w:bCs w:val="0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Style w:val="7"/>
                                <w:rFonts w:hint="default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Higher D</w:t>
                            </w:r>
                            <w:r>
                              <w:rPr>
                                <w:rStyle w:val="7"/>
                                <w:rFonts w:hint="eastAsia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i</w:t>
                            </w:r>
                            <w:r>
                              <w:rPr>
                                <w:rStyle w:val="7"/>
                                <w:rFonts w:hint="default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 xml:space="preserve">ploma </w:t>
                            </w:r>
                            <w:r>
                              <w:rPr>
                                <w:rStyle w:val="7"/>
                                <w:rFonts w:hint="default" w:ascii="Arial" w:hAnsi="Arial" w:eastAsia="Century Gothic" w:cs="Arial"/>
                                <w:b w:val="0"/>
                                <w:bCs w:val="0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in Software Engineering (Year </w:t>
                            </w:r>
                            <w:r>
                              <w:rPr>
                                <w:rStyle w:val="7"/>
                                <w:rFonts w:hint="eastAsia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Style w:val="7"/>
                                <w:rFonts w:hint="default" w:ascii="Arial" w:hAnsi="Arial" w:eastAsia="Century Gothic" w:cs="Arial"/>
                                <w:b w:val="0"/>
                                <w:bCs w:val="0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rStyle w:val="7"/>
                                <w:rFonts w:hint="eastAsia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Style w:val="7"/>
                                <w:rFonts w:hint="eastAsia" w:ascii="Corbel" w:hAnsi="Corbel" w:eastAsia="宋体" w:cs="Corbel"/>
                                <w:b w:val="0"/>
                                <w:bCs w:val="0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 xml:space="preserve">-----  </w:t>
                            </w:r>
                            <w:r>
                              <w:rPr>
                                <w:rStyle w:val="7"/>
                                <w:rFonts w:hint="eastAsia" w:ascii="Corbel" w:hAnsi="Corbel" w:eastAsia="宋体" w:cs="Corbel"/>
                                <w:b w:val="0"/>
                                <w:bCs w:val="0"/>
                                <w:i/>
                                <w:iCs/>
                                <w:color w:val="595959" w:themeColor="text1" w:themeTint="A6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Sep</w:t>
                            </w:r>
                            <w:r>
                              <w:rPr>
                                <w:rStyle w:val="7"/>
                                <w:rFonts w:hint="eastAsia" w:ascii="Corbel" w:hAnsi="Corbel" w:eastAsia="宋体" w:cs="Corbel"/>
                                <w:i/>
                                <w:iCs/>
                                <w:color w:val="595959" w:themeColor="text1" w:themeTint="A6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" w:hAnsi="Arial" w:eastAsia="FZLTXHK" w:cs="Arial"/>
                                <w:i/>
                                <w:iCs/>
                                <w:color w:val="595959" w:themeColor="text1" w:themeTint="A6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2024 - Present</w:t>
                            </w:r>
                            <w:r>
                              <w:rPr>
                                <w:rStyle w:val="7"/>
                                <w:rFonts w:hint="eastAsia" w:ascii="Times New Roman" w:hAnsi="Times New Roman" w:eastAsia="宋体" w:cs="Times New Roman"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Style w:val="7"/>
                                <w:rFonts w:hint="eastAsia" w:ascii="Times New Roman" w:hAnsi="Times New Roman" w:eastAsia="宋体" w:cs="Times New Roman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Style w:val="7"/>
                                <w:rFonts w:hint="default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595959" w:themeColor="text1" w:themeTint="A6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CGPA (2.68)</w:t>
                            </w:r>
                          </w:p>
                          <w:p w14:paraId="6B3E665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63" w:leftChars="30" w:right="63" w:rightChars="30" w:firstLine="419" w:firstLineChars="0"/>
                              <w:textAlignment w:val="auto"/>
                              <w:rPr>
                                <w:rFonts w:hint="default" w:ascii="Arial" w:hAnsi="Arial" w:eastAsia="宋体" w:cs="Arial"/>
                                <w:b w:val="0"/>
                                <w:bCs w:val="0"/>
                                <w:color w:val="595959" w:themeColor="text1" w:themeTint="A6"/>
                                <w:sz w:val="17"/>
                                <w:szCs w:val="17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宋体" w:cs="Arial"/>
                                <w:b w:val="0"/>
                                <w:bCs w:val="0"/>
                                <w:color w:val="595959" w:themeColor="text1" w:themeTint="A6"/>
                                <w:sz w:val="17"/>
                                <w:szCs w:val="17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Develop a solid foundation in programming, database design, and network administration. Gain experience in the software development lifecycle, mobile application development, and web technologies. Develop teamwork and problem-solving skills through group projects and real-world case studies.</w:t>
                            </w:r>
                          </w:p>
                          <w:p w14:paraId="7A0F1FE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63" w:leftChars="30" w:right="63" w:rightChars="30" w:firstLine="419" w:firstLineChars="0"/>
                              <w:textAlignment w:val="auto"/>
                              <w:rPr>
                                <w:rFonts w:hint="eastAsia" w:ascii="Arial" w:hAnsi="Arial" w:eastAsia="宋体" w:cs="Arial"/>
                                <w:b w:val="0"/>
                                <w:bCs w:val="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</w:p>
                          <w:p w14:paraId="6696D36E">
                            <w:pPr>
                              <w:pStyle w:val="5"/>
                              <w:spacing w:line="340" w:lineRule="atLeast"/>
                              <w:rPr>
                                <w:rStyle w:val="9"/>
                                <w:rFonts w:hint="default" w:ascii="Arial" w:hAnsi="Arial" w:eastAsia="Century Gothic" w:cs="Arial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9"/>
                                <w:rFonts w:hint="default" w:ascii="Arial" w:hAnsi="Arial" w:eastAsia="Century Gothic" w:cs="Arial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20"/>
                                <w:szCs w:val="20"/>
                              </w:rPr>
                              <w:t>Lingnan Institute of Further Education</w:t>
                            </w:r>
                          </w:p>
                          <w:p w14:paraId="6A92CBCC">
                            <w:pPr>
                              <w:pStyle w:val="5"/>
                              <w:spacing w:line="340" w:lineRule="atLeast"/>
                              <w:rPr>
                                <w:rFonts w:hint="eastAsia" w:ascii="Arial" w:hAnsi="Arial" w:eastAsia="FZLTXHK" w:cs="Arial"/>
                                <w:i/>
                                <w:iCs/>
                                <w:color w:val="767171" w:themeColor="background2" w:themeShade="8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Style w:val="7"/>
                                <w:rFonts w:hint="default" w:ascii="Arial" w:hAnsi="Arial" w:eastAsia="Century Gothic" w:cs="Arial"/>
                                <w:b w:val="0"/>
                                <w:bCs w:val="0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Diploma Yi Jin </w:t>
                            </w:r>
                            <w:r>
                              <w:rPr>
                                <w:rStyle w:val="7"/>
                                <w:rFonts w:hint="default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 xml:space="preserve">in </w:t>
                            </w:r>
                            <w:r>
                              <w:rPr>
                                <w:rStyle w:val="7"/>
                                <w:rFonts w:hint="default" w:ascii="Arial" w:hAnsi="Arial" w:eastAsia="Century Gothic" w:cs="Arial"/>
                                <w:b w:val="0"/>
                                <w:bCs w:val="0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Multimedia Advertising Design</w:t>
                            </w:r>
                            <w:r>
                              <w:rPr>
                                <w:rStyle w:val="7"/>
                                <w:rFonts w:hint="eastAsia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-------- </w:t>
                            </w:r>
                            <w:r>
                              <w:rPr>
                                <w:rStyle w:val="7"/>
                                <w:rFonts w:hint="eastAsia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767171" w:themeColor="background2" w:themeShade="80"/>
                                <w:sz w:val="16"/>
                                <w:szCs w:val="16"/>
                                <w:lang w:val="en-US" w:eastAsia="zh-CN"/>
                              </w:rPr>
                              <w:t xml:space="preserve">Sep </w:t>
                            </w:r>
                            <w:r>
                              <w:rPr>
                                <w:rFonts w:hint="eastAsia" w:ascii="Arial" w:hAnsi="Arial" w:eastAsia="FZLTXHK" w:cs="Arial"/>
                                <w:i/>
                                <w:iCs/>
                                <w:color w:val="767171" w:themeColor="background2" w:themeShade="80"/>
                                <w:sz w:val="18"/>
                                <w:szCs w:val="18"/>
                                <w:lang w:val="en-US" w:eastAsia="zh-CN"/>
                              </w:rPr>
                              <w:t>2023 - Jun2024</w:t>
                            </w:r>
                          </w:p>
                          <w:p w14:paraId="19B6A92A">
                            <w:pPr>
                              <w:pStyle w:val="5"/>
                              <w:spacing w:line="340" w:lineRule="atLeast"/>
                              <w:rPr>
                                <w:rFonts w:hint="eastAsia" w:ascii="Arial" w:hAnsi="Arial" w:eastAsia="FZLTXHK" w:cs="Arial"/>
                                <w:color w:val="767171" w:themeColor="background2" w:themeShade="8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154E31D5">
                            <w:pPr>
                              <w:ind w:firstLine="420" w:firstLineChars="0"/>
                              <w:rPr>
                                <w:rFonts w:hint="default" w:ascii="Arial" w:hAnsi="Arial" w:cs="Arial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FZLTXHK" w:cs="Arial"/>
                                <w:color w:val="595959" w:themeColor="text1" w:themeTint="A6"/>
                                <w:sz w:val="17"/>
                                <w:szCs w:val="17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Gain solid foundational skills in digital media production and creative design. Proficient in utilizing industry-standard tools for graphic design, website prototyping, and video editing. Enhance creative ideation and project presentation skills through individual assignments and collaborative projects.</w:t>
                            </w:r>
                          </w:p>
                          <w:p w14:paraId="155B20BC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7418B32C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09ECDCBC">
                            <w:pPr>
                              <w:pStyle w:val="5"/>
                              <w:spacing w:line="340" w:lineRule="atLeast"/>
                              <w:rPr>
                                <w:rStyle w:val="8"/>
                                <w:rFonts w:hint="default" w:ascii="Corbel" w:hAnsi="Corbel" w:eastAsia="Century Gothic" w:cs="Corbe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9"/>
                                <w:rFonts w:hint="default" w:ascii="Arial" w:hAnsi="Arial" w:eastAsia="Century Gothic" w:cs="Arial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22"/>
                                <w:szCs w:val="22"/>
                              </w:rPr>
                              <w:t>Innovation Engineering Limited</w:t>
                            </w:r>
                            <w:r>
                              <w:rPr>
                                <w:rStyle w:val="8"/>
                                <w:rFonts w:hint="default" w:ascii="Corbel" w:hAnsi="Corbel" w:eastAsia="Century Gothic" w:cs="Corbel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D3E4E76">
                            <w:pPr>
                              <w:pStyle w:val="5"/>
                              <w:spacing w:line="340" w:lineRule="atLeast"/>
                              <w:rPr>
                                <w:rFonts w:hint="eastAsia" w:ascii="Arial" w:hAnsi="Arial" w:eastAsia="FZLTXHK" w:cs="Arial"/>
                                <w:i w:val="0"/>
                                <w:iCs w:val="0"/>
                                <w:color w:val="8D8D8D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Style w:val="10"/>
                                <w:rFonts w:hint="default" w:ascii="Arial" w:hAnsi="Arial" w:eastAsia="Century Gothic" w:cs="Arial"/>
                                <w:b w:val="0"/>
                                <w:bCs w:val="0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Carpentry (Medium)</w:t>
                            </w:r>
                            <w:r>
                              <w:rPr>
                                <w:rStyle w:val="10"/>
                                <w:rFonts w:hint="default" w:ascii="Arial" w:hAnsi="Arial" w:eastAsia="宋体" w:cs="Arial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Style w:val="10"/>
                                <w:rFonts w:hint="eastAsia" w:ascii="Corbel" w:hAnsi="Corbel" w:eastAsia="宋体" w:cs="Corbel"/>
                                <w:color w:val="000000"/>
                                <w:sz w:val="28"/>
                                <w:szCs w:val="28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Style w:val="10"/>
                                <w:rFonts w:hint="eastAsia" w:ascii="Corbel" w:hAnsi="Corbel" w:eastAsia="宋体" w:cs="Corbel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----------------</w:t>
                            </w:r>
                            <w:r>
                              <w:rPr>
                                <w:rFonts w:hint="eastAsia" w:ascii="Arial" w:hAnsi="Arial" w:eastAsia="Kozuka Mincho Pr6N H" w:cs="Arial"/>
                                <w:i w:val="0"/>
                                <w:iCs w:val="0"/>
                                <w:color w:val="808080" w:themeColor="text1" w:themeTint="80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Arial" w:hAnsi="Arial" w:eastAsia="Kozuka Mincho Pr6N H" w:cs="Arial"/>
                                <w:i w:val="0"/>
                                <w:iCs w:val="0"/>
                                <w:color w:val="808080" w:themeColor="text1" w:themeTint="80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Arial" w:hAnsi="Arial" w:eastAsia="Kozuka Mincho Pr6N H" w:cs="Arial"/>
                                <w:i w:val="0"/>
                                <w:iCs w:val="0"/>
                                <w:color w:val="808080" w:themeColor="text1" w:themeTint="80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Arial" w:hAnsi="Arial" w:eastAsia="Kozuka Mincho Pr6N H" w:cs="Arial"/>
                                <w:i w:val="0"/>
                                <w:iCs w:val="0"/>
                                <w:color w:val="808080" w:themeColor="text1" w:themeTint="80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Jun </w:t>
                            </w:r>
                            <w:r>
                              <w:rPr>
                                <w:rFonts w:hint="eastAsia" w:ascii="Arial" w:hAnsi="Arial" w:eastAsia="FZLTXHK" w:cs="Arial"/>
                                <w:i w:val="0"/>
                                <w:iCs w:val="0"/>
                                <w:color w:val="8D8D8D"/>
                                <w:sz w:val="18"/>
                                <w:szCs w:val="18"/>
                                <w:lang w:val="en-US" w:eastAsia="zh-CN"/>
                              </w:rPr>
                              <w:t>2020 - Aug 2023</w:t>
                            </w:r>
                          </w:p>
                          <w:p w14:paraId="41B03D61">
                            <w:pPr>
                              <w:pStyle w:val="5"/>
                              <w:spacing w:line="340" w:lineRule="atLeast"/>
                              <w:rPr>
                                <w:rFonts w:hint="eastAsia" w:ascii="Arial" w:hAnsi="Arial" w:eastAsia="FZLTXHK" w:cs="Arial"/>
                                <w:i w:val="0"/>
                                <w:iCs w:val="0"/>
                                <w:color w:val="8D8D8D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43FABBAC">
                            <w:pPr>
                              <w:pStyle w:val="11"/>
                              <w:spacing w:line="340" w:lineRule="atLeast"/>
                              <w:ind w:firstLine="420" w:firstLineChars="0"/>
                              <w:rPr>
                                <w:rFonts w:hint="default" w:ascii="Arial" w:hAnsi="Arial" w:cs="Arial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default" w:ascii="Arial" w:hAnsi="Arial" w:eastAsia="Century Gothic" w:cs="Arial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Responsible for the installation and modification of furniture;Participate in multiple engineering projects and work with each master to complete the project;</w:t>
                            </w:r>
                          </w:p>
                          <w:p w14:paraId="5080FFB5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2pt;margin-top:210.8pt;height:402.15pt;width:307.3pt;z-index:251667456;mso-width-relative:page;mso-height-relative:page;" filled="f" stroked="f" coordsize="21600,21600" o:gfxdata="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0whi9gAAAALAQAADwAAAAAAAAABACAAAAAiAAAAZHJz&#10;L2Rvd25yZXYueG1sUEsBAhQAFAAAAAgAh07iQD9wBf3LAQAAkQMAAA4AAAAAAAAAAQAgAAAAJw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AB8346D">
                      <w:pPr>
                        <w:pStyle w:val="5"/>
                        <w:spacing w:line="340" w:lineRule="atLeast"/>
                        <w:rPr>
                          <w:rStyle w:val="7"/>
                          <w:rFonts w:hint="default" w:ascii="Arial" w:hAnsi="Arial" w:eastAsia="Century Gothic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7"/>
                          <w:rFonts w:hint="default" w:ascii="Arial" w:hAnsi="Arial" w:eastAsia="宋体" w:cs="Arial"/>
                          <w:b/>
                          <w:bCs/>
                          <w:color w:val="000000"/>
                          <w:sz w:val="20"/>
                          <w:szCs w:val="20"/>
                          <w:lang w:val="en-US" w:eastAsia="zh-CN"/>
                        </w:rPr>
                        <w:t>Hong Kong Institute of Vocational Education(Sha Tin)</w:t>
                      </w:r>
                      <w:r>
                        <w:rPr>
                          <w:rStyle w:val="7"/>
                          <w:rFonts w:hint="default" w:ascii="Arial" w:hAnsi="Arial" w:eastAsia="Century Gothic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5C1F10F">
                      <w:pPr>
                        <w:pStyle w:val="5"/>
                        <w:spacing w:line="340" w:lineRule="atLeast"/>
                        <w:jc w:val="left"/>
                        <w:rPr>
                          <w:rStyle w:val="7"/>
                          <w:rFonts w:hint="default" w:eastAsia="宋体" w:cs="Times New Roman"/>
                          <w:b w:val="0"/>
                          <w:bCs w:val="0"/>
                          <w:i/>
                          <w:iCs/>
                          <w:color w:val="00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Style w:val="7"/>
                          <w:rFonts w:hint="default" w:ascii="Arial" w:hAnsi="Arial" w:eastAsia="宋体" w:cs="Arial"/>
                          <w:b w:val="0"/>
                          <w:bCs w:val="0"/>
                          <w:i/>
                          <w:iCs/>
                          <w:color w:val="000000"/>
                          <w:sz w:val="18"/>
                          <w:szCs w:val="18"/>
                          <w:lang w:val="en-US" w:eastAsia="zh-CN"/>
                        </w:rPr>
                        <w:t>Higher D</w:t>
                      </w:r>
                      <w:r>
                        <w:rPr>
                          <w:rStyle w:val="7"/>
                          <w:rFonts w:hint="eastAsia" w:ascii="Arial" w:hAnsi="Arial" w:eastAsia="宋体" w:cs="Arial"/>
                          <w:b w:val="0"/>
                          <w:bCs w:val="0"/>
                          <w:i/>
                          <w:iCs/>
                          <w:color w:val="000000"/>
                          <w:sz w:val="18"/>
                          <w:szCs w:val="18"/>
                          <w:lang w:val="en-US" w:eastAsia="zh-CN"/>
                        </w:rPr>
                        <w:t>i</w:t>
                      </w:r>
                      <w:r>
                        <w:rPr>
                          <w:rStyle w:val="7"/>
                          <w:rFonts w:hint="default" w:ascii="Arial" w:hAnsi="Arial" w:eastAsia="宋体" w:cs="Arial"/>
                          <w:b w:val="0"/>
                          <w:bCs w:val="0"/>
                          <w:i/>
                          <w:iCs/>
                          <w:color w:val="000000"/>
                          <w:sz w:val="18"/>
                          <w:szCs w:val="18"/>
                          <w:lang w:val="en-US" w:eastAsia="zh-CN"/>
                        </w:rPr>
                        <w:t xml:space="preserve">ploma </w:t>
                      </w:r>
                      <w:r>
                        <w:rPr>
                          <w:rStyle w:val="7"/>
                          <w:rFonts w:hint="default" w:ascii="Arial" w:hAnsi="Arial" w:eastAsia="Century Gothic" w:cs="Arial"/>
                          <w:b w:val="0"/>
                          <w:bCs w:val="0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in Software Engineering (Year </w:t>
                      </w:r>
                      <w:r>
                        <w:rPr>
                          <w:rStyle w:val="7"/>
                          <w:rFonts w:hint="eastAsia" w:ascii="Arial" w:hAnsi="Arial" w:eastAsia="宋体" w:cs="Arial"/>
                          <w:b w:val="0"/>
                          <w:bCs w:val="0"/>
                          <w:i/>
                          <w:iCs/>
                          <w:color w:val="000000"/>
                          <w:sz w:val="18"/>
                          <w:szCs w:val="18"/>
                          <w:lang w:val="en-US" w:eastAsia="zh-CN"/>
                        </w:rPr>
                        <w:t>2</w:t>
                      </w:r>
                      <w:r>
                        <w:rPr>
                          <w:rStyle w:val="7"/>
                          <w:rFonts w:hint="default" w:ascii="Arial" w:hAnsi="Arial" w:eastAsia="Century Gothic" w:cs="Arial"/>
                          <w:b w:val="0"/>
                          <w:bCs w:val="0"/>
                          <w:i/>
                          <w:iCs/>
                          <w:color w:val="000000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rStyle w:val="7"/>
                          <w:rFonts w:hint="eastAsia" w:ascii="Arial" w:hAnsi="Arial" w:eastAsia="宋体" w:cs="Arial"/>
                          <w:b w:val="0"/>
                          <w:bCs w:val="0"/>
                          <w:i/>
                          <w:iCs/>
                          <w:color w:val="000000"/>
                          <w:sz w:val="18"/>
                          <w:szCs w:val="18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Style w:val="7"/>
                          <w:rFonts w:hint="eastAsia" w:ascii="Corbel" w:hAnsi="Corbel" w:eastAsia="宋体" w:cs="Corbel"/>
                          <w:b w:val="0"/>
                          <w:bCs w:val="0"/>
                          <w:i/>
                          <w:iCs/>
                          <w:color w:val="000000"/>
                          <w:sz w:val="18"/>
                          <w:szCs w:val="18"/>
                          <w:lang w:val="en-US" w:eastAsia="zh-CN"/>
                        </w:rPr>
                        <w:t xml:space="preserve">-----  </w:t>
                      </w:r>
                      <w:r>
                        <w:rPr>
                          <w:rStyle w:val="7"/>
                          <w:rFonts w:hint="eastAsia" w:ascii="Corbel" w:hAnsi="Corbel" w:eastAsia="宋体" w:cs="Corbel"/>
                          <w:b w:val="0"/>
                          <w:bCs w:val="0"/>
                          <w:i/>
                          <w:iCs/>
                          <w:color w:val="595959" w:themeColor="text1" w:themeTint="A6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Sep</w:t>
                      </w:r>
                      <w:r>
                        <w:rPr>
                          <w:rStyle w:val="7"/>
                          <w:rFonts w:hint="eastAsia" w:ascii="Corbel" w:hAnsi="Corbel" w:eastAsia="宋体" w:cs="Corbel"/>
                          <w:i/>
                          <w:iCs/>
                          <w:color w:val="595959" w:themeColor="text1" w:themeTint="A6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Arial" w:hAnsi="Arial" w:eastAsia="FZLTXHK" w:cs="Arial"/>
                          <w:i/>
                          <w:iCs/>
                          <w:color w:val="595959" w:themeColor="text1" w:themeTint="A6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2024 - Present</w:t>
                      </w:r>
                      <w:r>
                        <w:rPr>
                          <w:rStyle w:val="7"/>
                          <w:rFonts w:hint="eastAsia" w:ascii="Times New Roman" w:hAnsi="Times New Roman" w:eastAsia="宋体" w:cs="Times New Roman"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Style w:val="7"/>
                          <w:rFonts w:hint="eastAsia" w:ascii="Times New Roman" w:hAnsi="Times New Roman" w:eastAsia="宋体" w:cs="Times New Roman"/>
                          <w:color w:val="000000"/>
                          <w:sz w:val="18"/>
                          <w:szCs w:val="18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Style w:val="7"/>
                          <w:rFonts w:hint="default" w:ascii="Arial" w:hAnsi="Arial" w:eastAsia="宋体" w:cs="Arial"/>
                          <w:b w:val="0"/>
                          <w:bCs w:val="0"/>
                          <w:i/>
                          <w:iCs/>
                          <w:color w:val="595959" w:themeColor="text1" w:themeTint="A6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CGPA (2.68)</w:t>
                      </w:r>
                    </w:p>
                    <w:p w14:paraId="6B3E665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63" w:leftChars="30" w:right="63" w:rightChars="30" w:firstLine="419" w:firstLineChars="0"/>
                        <w:textAlignment w:val="auto"/>
                        <w:rPr>
                          <w:rFonts w:hint="default" w:ascii="Arial" w:hAnsi="Arial" w:eastAsia="宋体" w:cs="Arial"/>
                          <w:b w:val="0"/>
                          <w:bCs w:val="0"/>
                          <w:color w:val="595959" w:themeColor="text1" w:themeTint="A6"/>
                          <w:sz w:val="17"/>
                          <w:szCs w:val="17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宋体" w:cs="Arial"/>
                          <w:b w:val="0"/>
                          <w:bCs w:val="0"/>
                          <w:color w:val="595959" w:themeColor="text1" w:themeTint="A6"/>
                          <w:sz w:val="17"/>
                          <w:szCs w:val="17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Develop a solid foundation in programming, database design, and network administration. Gain experience in the software development lifecycle, mobile application development, and web technologies. Develop teamwork and problem-solving skills through group projects and real-world case studies.</w:t>
                      </w:r>
                    </w:p>
                    <w:p w14:paraId="7A0F1FE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63" w:leftChars="30" w:right="63" w:rightChars="30" w:firstLine="419" w:firstLineChars="0"/>
                        <w:textAlignment w:val="auto"/>
                        <w:rPr>
                          <w:rFonts w:hint="eastAsia" w:ascii="Arial" w:hAnsi="Arial" w:eastAsia="宋体" w:cs="Arial"/>
                          <w:b w:val="0"/>
                          <w:bCs w:val="0"/>
                          <w:sz w:val="16"/>
                          <w:szCs w:val="16"/>
                          <w:lang w:val="en-US" w:eastAsia="zh-CN"/>
                        </w:rPr>
                      </w:pPr>
                    </w:p>
                    <w:p w14:paraId="6696D36E">
                      <w:pPr>
                        <w:pStyle w:val="5"/>
                        <w:spacing w:line="340" w:lineRule="atLeast"/>
                        <w:rPr>
                          <w:rStyle w:val="9"/>
                          <w:rFonts w:hint="default" w:ascii="Arial" w:hAnsi="Arial" w:eastAsia="Century Gothic" w:cs="Arial"/>
                          <w:b/>
                          <w:bCs/>
                          <w:i w:val="0"/>
                          <w:i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9"/>
                          <w:rFonts w:hint="default" w:ascii="Arial" w:hAnsi="Arial" w:eastAsia="Century Gothic" w:cs="Arial"/>
                          <w:b/>
                          <w:bCs/>
                          <w:i w:val="0"/>
                          <w:iCs w:val="0"/>
                          <w:color w:val="000000"/>
                          <w:sz w:val="20"/>
                          <w:szCs w:val="20"/>
                        </w:rPr>
                        <w:t>Lingnan Institute of Further Education</w:t>
                      </w:r>
                    </w:p>
                    <w:p w14:paraId="6A92CBCC">
                      <w:pPr>
                        <w:pStyle w:val="5"/>
                        <w:spacing w:line="340" w:lineRule="atLeast"/>
                        <w:rPr>
                          <w:rFonts w:hint="eastAsia" w:ascii="Arial" w:hAnsi="Arial" w:eastAsia="FZLTXHK" w:cs="Arial"/>
                          <w:i/>
                          <w:iCs/>
                          <w:color w:val="767171" w:themeColor="background2" w:themeShade="8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Style w:val="7"/>
                          <w:rFonts w:hint="default" w:ascii="Arial" w:hAnsi="Arial" w:eastAsia="Century Gothic" w:cs="Arial"/>
                          <w:b w:val="0"/>
                          <w:bCs w:val="0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Diploma Yi Jin </w:t>
                      </w:r>
                      <w:r>
                        <w:rPr>
                          <w:rStyle w:val="7"/>
                          <w:rFonts w:hint="default" w:ascii="Arial" w:hAnsi="Arial" w:eastAsia="宋体" w:cs="Arial"/>
                          <w:b w:val="0"/>
                          <w:bCs w:val="0"/>
                          <w:i/>
                          <w:iCs/>
                          <w:color w:val="000000"/>
                          <w:sz w:val="18"/>
                          <w:szCs w:val="18"/>
                          <w:lang w:val="en-US" w:eastAsia="zh-CN"/>
                        </w:rPr>
                        <w:t xml:space="preserve">in </w:t>
                      </w:r>
                      <w:r>
                        <w:rPr>
                          <w:rStyle w:val="7"/>
                          <w:rFonts w:hint="default" w:ascii="Arial" w:hAnsi="Arial" w:eastAsia="Century Gothic" w:cs="Arial"/>
                          <w:b w:val="0"/>
                          <w:bCs w:val="0"/>
                          <w:i/>
                          <w:iCs/>
                          <w:color w:val="000000"/>
                          <w:sz w:val="18"/>
                          <w:szCs w:val="18"/>
                        </w:rPr>
                        <w:t>Multimedia Advertising Design</w:t>
                      </w:r>
                      <w:r>
                        <w:rPr>
                          <w:rStyle w:val="7"/>
                          <w:rFonts w:hint="eastAsia" w:ascii="Arial" w:hAnsi="Arial" w:eastAsia="宋体" w:cs="Arial"/>
                          <w:b w:val="0"/>
                          <w:bCs w:val="0"/>
                          <w:i/>
                          <w:iCs/>
                          <w:color w:val="000000"/>
                          <w:sz w:val="18"/>
                          <w:szCs w:val="18"/>
                          <w:lang w:val="en-US" w:eastAsia="zh-CN"/>
                        </w:rPr>
                        <w:t xml:space="preserve">  -------- </w:t>
                      </w:r>
                      <w:r>
                        <w:rPr>
                          <w:rStyle w:val="7"/>
                          <w:rFonts w:hint="eastAsia" w:ascii="Arial" w:hAnsi="Arial" w:eastAsia="宋体" w:cs="Arial"/>
                          <w:b w:val="0"/>
                          <w:bCs w:val="0"/>
                          <w:i/>
                          <w:iCs/>
                          <w:color w:val="767171" w:themeColor="background2" w:themeShade="80"/>
                          <w:sz w:val="16"/>
                          <w:szCs w:val="16"/>
                          <w:lang w:val="en-US" w:eastAsia="zh-CN"/>
                        </w:rPr>
                        <w:t xml:space="preserve">Sep </w:t>
                      </w:r>
                      <w:r>
                        <w:rPr>
                          <w:rFonts w:hint="eastAsia" w:ascii="Arial" w:hAnsi="Arial" w:eastAsia="FZLTXHK" w:cs="Arial"/>
                          <w:i/>
                          <w:iCs/>
                          <w:color w:val="767171" w:themeColor="background2" w:themeShade="80"/>
                          <w:sz w:val="18"/>
                          <w:szCs w:val="18"/>
                          <w:lang w:val="en-US" w:eastAsia="zh-CN"/>
                        </w:rPr>
                        <w:t>2023 - Jun2024</w:t>
                      </w:r>
                    </w:p>
                    <w:p w14:paraId="19B6A92A">
                      <w:pPr>
                        <w:pStyle w:val="5"/>
                        <w:spacing w:line="340" w:lineRule="atLeast"/>
                        <w:rPr>
                          <w:rFonts w:hint="eastAsia" w:ascii="Arial" w:hAnsi="Arial" w:eastAsia="FZLTXHK" w:cs="Arial"/>
                          <w:color w:val="767171" w:themeColor="background2" w:themeShade="8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154E31D5">
                      <w:pPr>
                        <w:ind w:firstLine="420" w:firstLineChars="0"/>
                        <w:rPr>
                          <w:rFonts w:hint="default" w:ascii="Arial" w:hAnsi="Arial" w:cs="Arial"/>
                          <w:b/>
                          <w:bCs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FZLTXHK" w:cs="Arial"/>
                          <w:color w:val="595959" w:themeColor="text1" w:themeTint="A6"/>
                          <w:sz w:val="17"/>
                          <w:szCs w:val="17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Gain solid foundational skills in digital media production and creative design. Proficient in utilizing industry-standard tools for graphic design, website prototyping, and video editing. Enhance creative ideation and project presentation skills through individual assignments and collaborative projects.</w:t>
                      </w:r>
                    </w:p>
                    <w:p w14:paraId="155B20BC">
                      <w:pPr>
                        <w:rPr>
                          <w:rFonts w:hint="default" w:ascii="Arial" w:hAnsi="Arial" w:cs="Arial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7418B32C">
                      <w:pPr>
                        <w:rPr>
                          <w:rFonts w:hint="default" w:ascii="Arial" w:hAnsi="Arial" w:cs="Arial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09ECDCBC">
                      <w:pPr>
                        <w:pStyle w:val="5"/>
                        <w:spacing w:line="340" w:lineRule="atLeast"/>
                        <w:rPr>
                          <w:rStyle w:val="8"/>
                          <w:rFonts w:hint="default" w:ascii="Corbel" w:hAnsi="Corbel" w:eastAsia="Century Gothic" w:cs="Corbe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Style w:val="9"/>
                          <w:rFonts w:hint="default" w:ascii="Arial" w:hAnsi="Arial" w:eastAsia="Century Gothic" w:cs="Arial"/>
                          <w:b/>
                          <w:bCs/>
                          <w:i w:val="0"/>
                          <w:iCs w:val="0"/>
                          <w:color w:val="000000"/>
                          <w:sz w:val="22"/>
                          <w:szCs w:val="22"/>
                        </w:rPr>
                        <w:t>Innovation Engineering Limited</w:t>
                      </w:r>
                      <w:r>
                        <w:rPr>
                          <w:rStyle w:val="8"/>
                          <w:rFonts w:hint="default" w:ascii="Corbel" w:hAnsi="Corbel" w:eastAsia="Century Gothic" w:cs="Corbel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D3E4E76">
                      <w:pPr>
                        <w:pStyle w:val="5"/>
                        <w:spacing w:line="340" w:lineRule="atLeast"/>
                        <w:rPr>
                          <w:rFonts w:hint="eastAsia" w:ascii="Arial" w:hAnsi="Arial" w:eastAsia="FZLTXHK" w:cs="Arial"/>
                          <w:i w:val="0"/>
                          <w:iCs w:val="0"/>
                          <w:color w:val="8D8D8D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Style w:val="10"/>
                          <w:rFonts w:hint="default" w:ascii="Arial" w:hAnsi="Arial" w:eastAsia="Century Gothic" w:cs="Arial"/>
                          <w:b w:val="0"/>
                          <w:bCs w:val="0"/>
                          <w:i/>
                          <w:iCs/>
                          <w:color w:val="000000"/>
                          <w:sz w:val="18"/>
                          <w:szCs w:val="18"/>
                        </w:rPr>
                        <w:t>Carpentry (Medium)</w:t>
                      </w:r>
                      <w:r>
                        <w:rPr>
                          <w:rStyle w:val="10"/>
                          <w:rFonts w:hint="default" w:ascii="Arial" w:hAnsi="Arial" w:eastAsia="宋体" w:cs="Arial"/>
                          <w:color w:val="000000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Style w:val="10"/>
                          <w:rFonts w:hint="eastAsia" w:ascii="Corbel" w:hAnsi="Corbel" w:eastAsia="宋体" w:cs="Corbel"/>
                          <w:color w:val="000000"/>
                          <w:sz w:val="28"/>
                          <w:szCs w:val="28"/>
                          <w:lang w:val="en-US" w:eastAsia="zh-CN"/>
                        </w:rPr>
                        <w:tab/>
                      </w:r>
                      <w:r>
                        <w:rPr>
                          <w:rStyle w:val="10"/>
                          <w:rFonts w:hint="eastAsia" w:ascii="Corbel" w:hAnsi="Corbel" w:eastAsia="宋体" w:cs="Corbel"/>
                          <w:b w:val="0"/>
                          <w:bCs w:val="0"/>
                          <w:color w:val="000000"/>
                          <w:sz w:val="22"/>
                          <w:szCs w:val="22"/>
                          <w:lang w:val="en-US" w:eastAsia="zh-CN"/>
                        </w:rPr>
                        <w:t>----------------</w:t>
                      </w:r>
                      <w:r>
                        <w:rPr>
                          <w:rFonts w:hint="eastAsia" w:ascii="Arial" w:hAnsi="Arial" w:eastAsia="Kozuka Mincho Pr6N H" w:cs="Arial"/>
                          <w:i w:val="0"/>
                          <w:iCs w:val="0"/>
                          <w:color w:val="808080" w:themeColor="text1" w:themeTint="80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Arial" w:hAnsi="Arial" w:eastAsia="Kozuka Mincho Pr6N H" w:cs="Arial"/>
                          <w:i w:val="0"/>
                          <w:iCs w:val="0"/>
                          <w:color w:val="808080" w:themeColor="text1" w:themeTint="80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Arial" w:hAnsi="Arial" w:eastAsia="Kozuka Mincho Pr6N H" w:cs="Arial"/>
                          <w:i w:val="0"/>
                          <w:iCs w:val="0"/>
                          <w:color w:val="808080" w:themeColor="text1" w:themeTint="80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Arial" w:hAnsi="Arial" w:eastAsia="Kozuka Mincho Pr6N H" w:cs="Arial"/>
                          <w:i w:val="0"/>
                          <w:iCs w:val="0"/>
                          <w:color w:val="808080" w:themeColor="text1" w:themeTint="80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Jun </w:t>
                      </w:r>
                      <w:r>
                        <w:rPr>
                          <w:rFonts w:hint="eastAsia" w:ascii="Arial" w:hAnsi="Arial" w:eastAsia="FZLTXHK" w:cs="Arial"/>
                          <w:i w:val="0"/>
                          <w:iCs w:val="0"/>
                          <w:color w:val="8D8D8D"/>
                          <w:sz w:val="18"/>
                          <w:szCs w:val="18"/>
                          <w:lang w:val="en-US" w:eastAsia="zh-CN"/>
                        </w:rPr>
                        <w:t>2020 - Aug 2023</w:t>
                      </w:r>
                    </w:p>
                    <w:p w14:paraId="41B03D61">
                      <w:pPr>
                        <w:pStyle w:val="5"/>
                        <w:spacing w:line="340" w:lineRule="atLeast"/>
                        <w:rPr>
                          <w:rFonts w:hint="eastAsia" w:ascii="Arial" w:hAnsi="Arial" w:eastAsia="FZLTXHK" w:cs="Arial"/>
                          <w:i w:val="0"/>
                          <w:iCs w:val="0"/>
                          <w:color w:val="8D8D8D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43FABBAC">
                      <w:pPr>
                        <w:pStyle w:val="11"/>
                        <w:spacing w:line="340" w:lineRule="atLeast"/>
                        <w:ind w:firstLine="420" w:firstLineChars="0"/>
                        <w:rPr>
                          <w:rFonts w:hint="default" w:ascii="Arial" w:hAnsi="Arial" w:cs="Arial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default" w:ascii="Arial" w:hAnsi="Arial" w:eastAsia="Century Gothic" w:cs="Arial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Responsible for the installation and modification of furniture;Participate in multiple engineering projects and work with each master to complete the project;</w:t>
                      </w:r>
                    </w:p>
                    <w:p w14:paraId="5080FFB5">
                      <w:pPr>
                        <w:rPr>
                          <w:rFonts w:hint="default" w:ascii="Arial" w:hAnsi="Arial" w:cs="Arial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2331720</wp:posOffset>
                </wp:positionV>
                <wp:extent cx="1659890" cy="2381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89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D8EA9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35pt;margin-top:183.6pt;height:18.75pt;width:130.7pt;z-index:251674624;mso-width-relative:page;mso-height-relative:page;" filled="f" stroked="f" coordsize="21600,21600" o:gfxdata="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Gce6/YAAAACgEAAA8AAAAAAAAAAQAgAAAAIgAAAGRycy9k&#10;b3ducmV2LnhtbFBLAQIUABQAAAAIAIdO4kCllJiGyQEAAJA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D8EA9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等线" w:cs="Arial"/>
          <w:b w:val="0"/>
          <w:bCs w:val="0"/>
          <w:color w:val="404040" w:themeColor="text1" w:themeTint="BF"/>
          <w:sz w:val="15"/>
          <w:szCs w:val="15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inline distT="0" distB="0" distL="114300" distR="114300">
            <wp:extent cx="124460" cy="124460"/>
            <wp:effectExtent l="0" t="0" r="8890" b="8890"/>
            <wp:docPr id="31" name="图片 31" descr="五角星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15269&quot;,&quot;origin&quot;:0,&quot;type&quot;:&quot;icons&quot;,&quot;user&quot;:&quot;388006987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五角星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4375785</wp:posOffset>
                </wp:positionH>
                <wp:positionV relativeFrom="paragraph">
                  <wp:posOffset>4291330</wp:posOffset>
                </wp:positionV>
                <wp:extent cx="2186305" cy="1767205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305" cy="1767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CC9F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1.</w:t>
                            </w: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Ms Office   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32" name="图片 32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图片 32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36" name="图片 36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图片 36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37" name="图片 37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图片 37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38" name="图片 38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图片 38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39" name="图片 39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图片 39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7C55C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HTML/CSS 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40" name="图片 40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图片 40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41" name="图片 41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图片 41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42" name="图片 42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图片 42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43" name="图片 43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图片 43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44" name="图片 44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" name="图片 44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9AC70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3.</w:t>
                            </w: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Java/Python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45" name="图片 45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图片 45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46" name="图片 46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图片 46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47" name="图片 47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图片 47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48" name="图片 48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图片 48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49" name="图片 49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" name="图片 49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A89CD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4.Network    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51" name="图片 51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图片 51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52" name="图片 52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" name="图片 52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53" name="图片 53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图片 53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54" name="图片 54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" name="图片 54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55" name="图片 55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" name="图片 55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35B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Editing     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56" name="图片 56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" name="图片 56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57" name="图片 57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" name="图片 57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12700" t="3175" r="5715" b="15240"/>
                                  <wp:docPr id="58" name="图片 58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" name="图片 58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59" name="图片 59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" name="图片 59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60" name="图片 60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图片 60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20029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4.55pt;margin-top:337.9pt;height:139.15pt;width:172.15pt;z-index:251669504;mso-width-relative:page;mso-height-relative:page;" filled="f" stroked="f" coordsize="21600,21600" o:gfxdata="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ywMe03QAAAAwBAAAPAAAAAAAAAAEAIAAAACIA&#10;AABkcnMvZG93bnJldi54bWxQSwECFAAUAAAACACHTuJAPtzerD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00CC9F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1.</w:t>
                      </w: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Ms Office   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32" name="图片 32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图片 32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36" name="图片 36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图片 36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37" name="图片 37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图片 37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38" name="图片 38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图片 38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39" name="图片 39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图片 39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37C55C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2.</w:t>
                      </w: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HTML/CSS 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40" name="图片 40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图片 40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41" name="图片 41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图片 41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42" name="图片 42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图片 42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43" name="图片 43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图片 43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44" name="图片 44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图片 44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B9AC70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3.</w:t>
                      </w: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Java/Python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45" name="图片 45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" name="图片 45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46" name="图片 46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图片 46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47" name="图片 47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" name="图片 47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48" name="图片 48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" name="图片 48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49" name="图片 49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" name="图片 49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A89CD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4.Network    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51" name="图片 51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" name="图片 51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52" name="图片 52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" name="图片 52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53" name="图片 53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" name="图片 53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54" name="图片 54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" name="图片 54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55" name="图片 55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" name="图片 55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535B35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Editing     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56" name="图片 56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6" name="图片 56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57" name="图片 57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" name="图片 57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12700" t="3175" r="5715" b="15240"/>
                            <wp:docPr id="58" name="图片 58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" name="图片 58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59" name="图片 59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" name="图片 59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60" name="图片 60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" name="图片 60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20029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4469765</wp:posOffset>
                </wp:positionH>
                <wp:positionV relativeFrom="paragraph">
                  <wp:posOffset>2798445</wp:posOffset>
                </wp:positionV>
                <wp:extent cx="2299335" cy="1088390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335" cy="108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5CD74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textAlignment w:val="auto"/>
                              <w:rPr>
                                <w:rFonts w:hint="default" w:ascii="Arial" w:hAnsi="Arial" w:cs="Arial" w:eastAsiaTheme="minorEastAsia"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Phone Number: +852 65759123</w:t>
                            </w:r>
                            <w:r>
                              <w:rPr>
                                <w:rFonts w:hint="eastAsia" w:ascii="Arial" w:hAnsi="Arial" w:cs="Arial"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</w:p>
                          <w:p w14:paraId="7DDD10A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textAlignment w:val="auto"/>
                              <w:rPr>
                                <w:rFonts w:hint="default" w:ascii="Arial" w:hAnsi="Arial" w:cs="Arial" w:eastAsiaTheme="minorEastAsia"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Email: </w:t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"mailto:jiaxianjiang4@Gmail.com" </w:instrText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4"/>
                                <w:rFonts w:hint="eastAsia"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jiaxianjiang4@Gmail.com</w:t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" w:hAnsi="Arial" w:cs="Arial"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</w:t>
                            </w:r>
                          </w:p>
                          <w:p w14:paraId="2C1A99D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textAlignment w:val="auto"/>
                              <w:rPr>
                                <w:rFonts w:hint="default" w:ascii="Arial" w:hAnsi="Arial" w:cs="Arial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Address: </w:t>
                            </w:r>
                            <w:r>
                              <w:rPr>
                                <w:rFonts w:hint="eastAsia" w:ascii="Arial" w:hAnsi="Arial" w:cs="Arial"/>
                                <w:b w:val="0"/>
                                <w:bCs w:val="0"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Kowloon - HongKong</w:t>
                            </w:r>
                          </w:p>
                          <w:p w14:paraId="3537FA6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textAlignment w:val="auto"/>
                              <w:rPr>
                                <w:rFonts w:hint="eastAsia" w:ascii="Arial" w:hAnsi="Arial" w:cs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02ECEB3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textAlignment w:val="auto"/>
                              <w:rPr>
                                <w:rFonts w:hint="eastAsia" w:ascii="Arial" w:hAnsi="Arial" w:cs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4246D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textAlignment w:val="auto"/>
                              <w:rPr>
                                <w:rFonts w:hint="eastAsia" w:ascii="Arial" w:hAnsi="Arial" w:cs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6F81ACB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textAlignment w:val="auto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1.95pt;margin-top:220.35pt;height:85.7pt;width:181.05pt;z-index:251668480;mso-width-relative:page;mso-height-relative:page;" filled="f" stroked="f" coordsize="21600,21600" o:gfxdata="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SLbSKdoAAAAMAQAADwAAAAAAAAABACAAAAAiAAAA&#10;ZHJzL2Rvd25yZXYueG1sUEsBAhQAFAAAAAgAh07iQPxWjhTMAQAAkQMAAA4AAAAAAAAAAQAgAAAA&#10;KQEAAGRycy9lMm9Eb2MueG1sUEsFBgAAAAAGAAYAWQEAAG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C5CD74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textAlignment w:val="auto"/>
                        <w:rPr>
                          <w:rFonts w:hint="default" w:ascii="Arial" w:hAnsi="Arial" w:cs="Arial" w:eastAsiaTheme="minorEastAsia"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Phone Number: +852 65759123</w:t>
                      </w:r>
                      <w:r>
                        <w:rPr>
                          <w:rFonts w:hint="eastAsia" w:ascii="Arial" w:hAnsi="Arial" w:cs="Arial"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</w:p>
                    <w:p w14:paraId="7DDD10A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textAlignment w:val="auto"/>
                        <w:rPr>
                          <w:rFonts w:hint="default" w:ascii="Arial" w:hAnsi="Arial" w:cs="Arial" w:eastAsiaTheme="minorEastAsia"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Email: </w:t>
                      </w:r>
                      <w:r>
                        <w:rPr>
                          <w:rFonts w:hint="eastAsia"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"mailto:jiaxianjiang4@Gmail.com" </w:instrText>
                      </w:r>
                      <w:r>
                        <w:rPr>
                          <w:rFonts w:hint="eastAsia"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4"/>
                          <w:rFonts w:hint="eastAsia" w:ascii="Arial" w:hAnsi="Arial" w:cs="Arial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jiaxianjiang4@Gmail.com</w:t>
                      </w:r>
                      <w:r>
                        <w:rPr>
                          <w:rFonts w:hint="eastAsia"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Arial" w:hAnsi="Arial" w:cs="Arial"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</w:t>
                      </w:r>
                    </w:p>
                    <w:p w14:paraId="2C1A99D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textAlignment w:val="auto"/>
                        <w:rPr>
                          <w:rFonts w:hint="default" w:ascii="Arial" w:hAnsi="Arial" w:cs="Arial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Address: </w:t>
                      </w:r>
                      <w:r>
                        <w:rPr>
                          <w:rFonts w:hint="eastAsia" w:ascii="Arial" w:hAnsi="Arial" w:cs="Arial"/>
                          <w:b w:val="0"/>
                          <w:bCs w:val="0"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Kowloon - HongKong</w:t>
                      </w:r>
                    </w:p>
                    <w:p w14:paraId="3537FA6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textAlignment w:val="auto"/>
                        <w:rPr>
                          <w:rFonts w:hint="eastAsia" w:ascii="Arial" w:hAnsi="Arial" w:cs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02ECEB3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textAlignment w:val="auto"/>
                        <w:rPr>
                          <w:rFonts w:hint="eastAsia" w:ascii="Arial" w:hAnsi="Arial" w:cs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14246D2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textAlignment w:val="auto"/>
                        <w:rPr>
                          <w:rFonts w:hint="eastAsia" w:ascii="Arial" w:hAnsi="Arial" w:cs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6F81ACB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textAlignment w:val="auto"/>
                        <w:rPr>
                          <w:rFonts w:hint="default" w:ascii="Arial" w:hAnsi="Arial" w:cs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158115</wp:posOffset>
                </wp:positionH>
                <wp:positionV relativeFrom="paragraph">
                  <wp:posOffset>182880</wp:posOffset>
                </wp:positionV>
                <wp:extent cx="3173095" cy="39941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095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74C7F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50"/>
                                <w:szCs w:val="5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50"/>
                                <w:szCs w:val="50"/>
                                <w:lang w:val="en-US" w:eastAsia="zh-CN"/>
                              </w:rPr>
                              <w:t>JIANG JIAXIAN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45pt;margin-top:14.4pt;height:31.45pt;width:249.85pt;z-index:251664384;mso-width-relative:page;mso-height-relative:page;" filled="f" stroked="f" coordsize="21600,21600" o:gfxdata="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N9Ls62AAAAAgBAAAPAAAAAAAAAAEAIAAAACIAAABkcnMv&#10;ZG93bnJldi54bWxQSwECFAAUAAAACACHTuJAJH4cXMoBAACQ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74C7F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50"/>
                          <w:szCs w:val="50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50"/>
                          <w:szCs w:val="50"/>
                          <w:lang w:val="en-US" w:eastAsia="zh-CN"/>
                        </w:rPr>
                        <w:t>JIANG JIAXIAN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1098550</wp:posOffset>
                </wp:positionV>
                <wp:extent cx="6662420" cy="1905"/>
                <wp:effectExtent l="0" t="6350" r="5080" b="10795"/>
                <wp:wrapNone/>
                <wp:docPr id="82" name="直接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420" cy="190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.25pt;margin-top:86.5pt;height:0.15pt;width:524.6pt;z-index:251663360;mso-width-relative:page;mso-height-relative:page;" filled="f" stroked="t" coordsize="21600,21600" o:gfxdata="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l+M0c1wAAAAsBAAAPAAAAAAAAAAEAIAAAACIAAABkcnMvZG93&#10;bnJldi54bWxQSwECFAAUAAAACACHTuJAdpRYxgECAADjAwAADgAAAAAAAAABACAAAAAmAQAAZHJz&#10;L2Uyb0RvYy54bWxQSwUGAAAAAAYABgBZAQAAmQUAAAAA&#10;">
                <v:fill on="f" focussize="0,0"/>
                <v:stroke weight="1pt"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4547870</wp:posOffset>
                </wp:positionH>
                <wp:positionV relativeFrom="paragraph">
                  <wp:posOffset>9683750</wp:posOffset>
                </wp:positionV>
                <wp:extent cx="2124075" cy="25336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77CE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音乐             旅游            电影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8.1pt;margin-top:762.5pt;height:19.95pt;width:167.25pt;z-index:251671552;mso-width-relative:page;mso-height-relative:page;" filled="f" stroked="f" coordsize="21600,21600" o:gfxdata="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kl6Ak3AAAAA4BAAAPAAAAAAAAAAEAIAAAACIA&#10;AABkcnMvZG93bnJldi54bWxQSwECFAAUAAAACACHTuJAw7DKgz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5C77CE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音乐             旅游            电影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4537710</wp:posOffset>
                </wp:positionH>
                <wp:positionV relativeFrom="paragraph">
                  <wp:posOffset>8837930</wp:posOffset>
                </wp:positionV>
                <wp:extent cx="2188845" cy="253365"/>
                <wp:effectExtent l="0" t="0" r="0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84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101C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阅读             跑步            绘画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7.3pt;margin-top:695.9pt;height:19.95pt;width:172.35pt;z-index:251670528;mso-width-relative:page;mso-height-relative:page;" filled="f" stroked="f" coordsize="21600,21600" o:gfxdata="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IIfYpt4AAAAOAQAADwAAAAAAAAABACAAAAAi&#10;AAAAZHJzL2Rvd25yZXYueG1sUEsBAhQAFAAAAAgAh07iQLR+grE9AgAAaAQAAA4AAAAAAAAAAQAg&#10;AAAAL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A101C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阅读             跑步            绘画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4384675</wp:posOffset>
                </wp:positionH>
                <wp:positionV relativeFrom="paragraph">
                  <wp:posOffset>6539865</wp:posOffset>
                </wp:positionV>
                <wp:extent cx="2503805" cy="88392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805" cy="883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40DE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5.25pt;margin-top:514.95pt;height:69.6pt;width:197.15pt;z-index:251672576;mso-width-relative:page;mso-height-relative:page;" filled="f" stroked="f" coordsize="21600,21600" o:gfxdata="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a3w6fdAAAADgEAAA8AAAAAAAAAAQAgAAAA&#10;IgAAAGRycy9kb3ducmV2LnhtbFBLAQIUABQAAAAIAIdO4kCocEZTPwIAAGg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9740DE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4469130</wp:posOffset>
                </wp:positionH>
                <wp:positionV relativeFrom="paragraph">
                  <wp:posOffset>4051300</wp:posOffset>
                </wp:positionV>
                <wp:extent cx="1659890" cy="23812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89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50C52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1.9pt;margin-top:319pt;height:18.75pt;width:130.7pt;z-index:251677696;mso-width-relative:page;mso-height-relative:page;" filled="f" stroked="f" coordsize="21600,21600" o:gfxdata="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Jx0BNoAAAALAQAADwAAAAAAAAABACAAAAAiAAAAZHJz&#10;L2Rvd25yZXYueG1sUEsBAhQAFAAAAAgAh07iQB8TGtLJAQAAkA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50C52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4469130</wp:posOffset>
                </wp:positionH>
                <wp:positionV relativeFrom="paragraph">
                  <wp:posOffset>6264910</wp:posOffset>
                </wp:positionV>
                <wp:extent cx="1659890" cy="23812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89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C3D3E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1.9pt;margin-top:493.3pt;height:18.75pt;width:130.7pt;z-index:251676672;mso-width-relative:page;mso-height-relative:page;" filled="f" stroked="f" coordsize="21600,21600" o:gfxdata="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eSNm3bAAAADAEAAA8AAAAAAAAAAQAgAAAAIgAAAGRy&#10;cy9kb3ducmV2LnhtbFBLAQIUABQAAAAIAIdO4kCJkZvhyQEAAJADAAAOAAAAAAAAAAEAIAAAACoB&#10;AABkcnMvZTJvRG9jLnhtbFBLBQYAAAAABgAGAFkBAABl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1C3D3E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4469130</wp:posOffset>
                </wp:positionH>
                <wp:positionV relativeFrom="paragraph">
                  <wp:posOffset>2461895</wp:posOffset>
                </wp:positionV>
                <wp:extent cx="1659890" cy="23812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89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D82D2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1.9pt;margin-top:193.85pt;height:18.75pt;width:130.7pt;z-index:251678720;mso-width-relative:page;mso-height-relative:page;" filled="f" stroked="f" coordsize="21600,21600" o:gfxdata="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Ott83bAAAACwEAAA8AAAAAAAAAAQAgAAAAIgAAAGRy&#10;cy9kb3ducmV2LnhtbFBLAQIUABQAAAAIAIdO4kBtbWXDyQEAAJADAAAOAAAAAAAAAAEAIAAAACoB&#10;AABkcnMvZTJvRG9jLnhtbFBLBQYAAAAABgAGAFkBAABl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4D82D2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-600710</wp:posOffset>
                </wp:positionH>
                <wp:positionV relativeFrom="paragraph">
                  <wp:posOffset>2211705</wp:posOffset>
                </wp:positionV>
                <wp:extent cx="8783955" cy="8916670"/>
                <wp:effectExtent l="0" t="0" r="17145" b="1778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76630" y="5495290"/>
                          <a:ext cx="8783955" cy="8916670"/>
                        </a:xfrm>
                        <a:prstGeom prst="rect">
                          <a:avLst/>
                        </a:prstGeom>
                        <a:solidFill>
                          <a:srgbClr val="D3DE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3pt;margin-top:174.15pt;height:702.1pt;width:691.65pt;z-index:251659264;v-text-anchor:middle;mso-width-relative:page;mso-height-relative:page;" fillcolor="#D3DEE2" filled="t" stroked="f" coordsize="21600,21600" o:gfxdata="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A3BqszdAAAADQEAAA8AAAAAAAAAAQAg&#10;AAAAIgAAAGRycy9kb3ducmV2LnhtbFBLAQIUABQAAAAIAIdO4kAJydLOewIAANcEAAAOAAAAAAAA&#10;AAEAIAAAACw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-587375</wp:posOffset>
                </wp:positionH>
                <wp:positionV relativeFrom="paragraph">
                  <wp:posOffset>-553085</wp:posOffset>
                </wp:positionV>
                <wp:extent cx="7924165" cy="2990850"/>
                <wp:effectExtent l="12700" t="0" r="26035" b="2540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9130" y="1288415"/>
                          <a:ext cx="7924165" cy="2990850"/>
                        </a:xfrm>
                        <a:prstGeom prst="rect">
                          <a:avLst/>
                        </a:prstGeom>
                        <a:solidFill>
                          <a:srgbClr val="167DB0"/>
                        </a:solidFill>
                        <a:ln w="254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6.25pt;margin-top:-43.55pt;height:235.5pt;width:623.95pt;z-index:251660288;v-text-anchor:middle;mso-width-relative:page;mso-height-relative:page;" fillcolor="#167DB0" filled="t" stroked="t" coordsize="21600,21600" o:gfxdata="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XQl0LaAAAADAEAAA8AAAAAAAAA&#10;AQAgAAAAIgAAAGRycy9kb3ducmV2LnhtbFBLAQIUABQAAAAIAIdO4kB5qzo3gQIAAAAFAAAOAAAA&#10;AAAAAAEAIAAAACkBAABkcnMvZTJvRG9jLnhtbFBLBQYAAAAABgAGAFkBAAAcBgAAAAA=&#10;">
                <v:fill on="t" focussize="0,0"/>
                <v:stroke weight="2pt" color="#FFFFFF [3212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EF5C4DC">
      <w:pPr>
        <w:rPr>
          <w:rFonts w:hint="default"/>
          <w:lang w:val="en-US" w:eastAsia="zh-CN"/>
        </w:rPr>
      </w:pPr>
    </w:p>
    <w:sectPr>
      <w:pgSz w:w="11906" w:h="16838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2000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FZLTXHK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Kozuka Mincho Pr6N H">
    <w:altName w:val="Yu Gothic UI Semibold"/>
    <w:panose1 w:val="02020900000000000000"/>
    <w:charset w:val="80"/>
    <w:family w:val="auto"/>
    <w:pitch w:val="default"/>
    <w:sig w:usb0="00000000" w:usb1="00000000" w:usb2="00000012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013"/>
    <w:rsid w:val="00570013"/>
    <w:rsid w:val="04762137"/>
    <w:rsid w:val="04956ECC"/>
    <w:rsid w:val="05920431"/>
    <w:rsid w:val="06C36C5A"/>
    <w:rsid w:val="06FE6B3F"/>
    <w:rsid w:val="0A29036C"/>
    <w:rsid w:val="113609C4"/>
    <w:rsid w:val="169F1079"/>
    <w:rsid w:val="19941B4A"/>
    <w:rsid w:val="19BF0B30"/>
    <w:rsid w:val="1BA72270"/>
    <w:rsid w:val="1F5A0233"/>
    <w:rsid w:val="235B7306"/>
    <w:rsid w:val="237B5248"/>
    <w:rsid w:val="2551032A"/>
    <w:rsid w:val="27E17743"/>
    <w:rsid w:val="28074CD0"/>
    <w:rsid w:val="28163462"/>
    <w:rsid w:val="30196F7B"/>
    <w:rsid w:val="330A499C"/>
    <w:rsid w:val="33C31F0B"/>
    <w:rsid w:val="357353BD"/>
    <w:rsid w:val="35D40A85"/>
    <w:rsid w:val="36DE11C9"/>
    <w:rsid w:val="37620175"/>
    <w:rsid w:val="381E64D9"/>
    <w:rsid w:val="3AB14CEA"/>
    <w:rsid w:val="3C0C5496"/>
    <w:rsid w:val="40702191"/>
    <w:rsid w:val="40896772"/>
    <w:rsid w:val="425D1C65"/>
    <w:rsid w:val="430E274A"/>
    <w:rsid w:val="45E510BA"/>
    <w:rsid w:val="48E21FFF"/>
    <w:rsid w:val="4C9A2533"/>
    <w:rsid w:val="51247744"/>
    <w:rsid w:val="517A0A62"/>
    <w:rsid w:val="56561CC2"/>
    <w:rsid w:val="5830623E"/>
    <w:rsid w:val="5A665EAB"/>
    <w:rsid w:val="5AA52E91"/>
    <w:rsid w:val="5E135BA1"/>
    <w:rsid w:val="5E600B7D"/>
    <w:rsid w:val="5F8749FF"/>
    <w:rsid w:val="5FD6005D"/>
    <w:rsid w:val="60702F15"/>
    <w:rsid w:val="627209BD"/>
    <w:rsid w:val="63620A31"/>
    <w:rsid w:val="66E5646E"/>
    <w:rsid w:val="6A71663F"/>
    <w:rsid w:val="6F3F4A7F"/>
    <w:rsid w:val="6FB307BE"/>
    <w:rsid w:val="6FCF5F18"/>
    <w:rsid w:val="72C40DC1"/>
    <w:rsid w:val="79C91357"/>
    <w:rsid w:val="7B492C67"/>
    <w:rsid w:val="7E097FCF"/>
    <w:rsid w:val="7F65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  <w:style w:type="paragraph" w:customStyle="1" w:styleId="5">
    <w:name w:val="document_span_paddedline"/>
    <w:basedOn w:val="1"/>
    <w:qFormat/>
    <w:uiPriority w:val="0"/>
  </w:style>
  <w:style w:type="table" w:customStyle="1" w:styleId="6">
    <w:name w:val="document_section_paragraphwrapper_paragraph_twocolpara"/>
    <w:basedOn w:val="2"/>
    <w:qFormat/>
    <w:uiPriority w:val="0"/>
  </w:style>
  <w:style w:type="character" w:customStyle="1" w:styleId="7">
    <w:name w:val="document_span_programline"/>
    <w:basedOn w:val="3"/>
    <w:qFormat/>
    <w:uiPriority w:val="0"/>
    <w:rPr>
      <w:b/>
      <w:bCs/>
    </w:rPr>
  </w:style>
  <w:style w:type="character" w:customStyle="1" w:styleId="8">
    <w:name w:val="document_singlecolumn Character"/>
    <w:basedOn w:val="3"/>
    <w:qFormat/>
    <w:uiPriority w:val="0"/>
  </w:style>
  <w:style w:type="character" w:customStyle="1" w:styleId="9">
    <w:name w:val="span"/>
    <w:basedOn w:val="3"/>
    <w:qFormat/>
    <w:uiPriority w:val="0"/>
    <w:rPr>
      <w:vertAlign w:val="baseline"/>
    </w:rPr>
  </w:style>
  <w:style w:type="character" w:customStyle="1" w:styleId="10">
    <w:name w:val="document_span_jobtitle"/>
    <w:basedOn w:val="3"/>
    <w:qFormat/>
    <w:uiPriority w:val="0"/>
    <w:rPr>
      <w:b/>
      <w:bCs/>
    </w:rPr>
  </w:style>
  <w:style w:type="paragraph" w:customStyle="1" w:styleId="11">
    <w:name w:val="p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svg"/><Relationship Id="rId7" Type="http://schemas.openxmlformats.org/officeDocument/2006/relationships/image" Target="media/image4.svg"/><Relationship Id="rId6" Type="http://schemas.openxmlformats.org/officeDocument/2006/relationships/image" Target="media/image3.sv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image" Target="media/image29.svg"/><Relationship Id="rId31" Type="http://schemas.openxmlformats.org/officeDocument/2006/relationships/image" Target="media/image28.svg"/><Relationship Id="rId30" Type="http://schemas.openxmlformats.org/officeDocument/2006/relationships/image" Target="media/image27.svg"/><Relationship Id="rId3" Type="http://schemas.openxmlformats.org/officeDocument/2006/relationships/theme" Target="theme/theme1.xml"/><Relationship Id="rId29" Type="http://schemas.openxmlformats.org/officeDocument/2006/relationships/image" Target="media/image26.svg"/><Relationship Id="rId28" Type="http://schemas.openxmlformats.org/officeDocument/2006/relationships/image" Target="media/image25.svg"/><Relationship Id="rId27" Type="http://schemas.openxmlformats.org/officeDocument/2006/relationships/image" Target="media/image24.svg"/><Relationship Id="rId26" Type="http://schemas.openxmlformats.org/officeDocument/2006/relationships/image" Target="media/image23.svg"/><Relationship Id="rId25" Type="http://schemas.openxmlformats.org/officeDocument/2006/relationships/image" Target="media/image22.svg"/><Relationship Id="rId24" Type="http://schemas.openxmlformats.org/officeDocument/2006/relationships/image" Target="media/image21.svg"/><Relationship Id="rId23" Type="http://schemas.openxmlformats.org/officeDocument/2006/relationships/image" Target="media/image20.svg"/><Relationship Id="rId22" Type="http://schemas.openxmlformats.org/officeDocument/2006/relationships/image" Target="media/image19.svg"/><Relationship Id="rId21" Type="http://schemas.openxmlformats.org/officeDocument/2006/relationships/image" Target="media/image18.svg"/><Relationship Id="rId20" Type="http://schemas.openxmlformats.org/officeDocument/2006/relationships/image" Target="media/image17.svg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svg"/><Relationship Id="rId17" Type="http://schemas.openxmlformats.org/officeDocument/2006/relationships/image" Target="media/image14.svg"/><Relationship Id="rId16" Type="http://schemas.openxmlformats.org/officeDocument/2006/relationships/image" Target="media/image13.svg"/><Relationship Id="rId15" Type="http://schemas.openxmlformats.org/officeDocument/2006/relationships/image" Target="media/image12.svg"/><Relationship Id="rId14" Type="http://schemas.openxmlformats.org/officeDocument/2006/relationships/image" Target="media/image11.svg"/><Relationship Id="rId13" Type="http://schemas.openxmlformats.org/officeDocument/2006/relationships/image" Target="media/image10.svg"/><Relationship Id="rId12" Type="http://schemas.openxmlformats.org/officeDocument/2006/relationships/image" Target="media/image9.svg"/><Relationship Id="rId11" Type="http://schemas.openxmlformats.org/officeDocument/2006/relationships/image" Target="media/image8.sv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W\AppData\Roaming\kingsoft\office6\templates\download\28891336-36d4-4dd1-8e80-30070d920193\&#20840;&#33521;&#25991;&#27714;&#32844;&#31616;&#21382;CV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全英文求职简历CV.docx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2025-10-15T03:37:00Z</dcterms:created>
  <dc:creator>love you</dc:creator>
  <cp:lastModifiedBy>love you</cp:lastModifiedBy>
  <dcterms:modified xsi:type="dcterms:W3CDTF">2026-02-03T01:58:41Z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Key">
    <vt:lpwstr>1.0_AmL0i+9uFltEluov9GET8uv5VxBKWjGwS9QKOJ+/N0YKbsXlSPfiqKPiQ0XxSfWyAu7y04rC61mE+8RRX0SDQA==</vt:lpwstr>
  </property>
  <property fmtid="{D5CDD505-2E9C-101B-9397-08002B2CF9AE}" pid="4" name="ICV">
    <vt:lpwstr>2F01A270E4B9447CA7A4288A9168EB8F_13</vt:lpwstr>
  </property>
  <property fmtid="{D5CDD505-2E9C-101B-9397-08002B2CF9AE}" pid="5" name="KSOTemplateUUID">
    <vt:lpwstr>v1.0_mb_JH9pTZVoQ1zrNQ0ksLQUNw==</vt:lpwstr>
  </property>
  <property fmtid="{D5CDD505-2E9C-101B-9397-08002B2CF9AE}" pid="6" name="KSOTemplateDocerSaveRecord">
    <vt:lpwstr>eyJoZGlkIjoiZjkyMjEzZDAwZjkwZjhhODAzOTA5Y2M1ZWNlYTAzY2YiLCJ1c2VySWQiOiIzODgwMDY5ODcifQ==</vt:lpwstr>
  </property>
</Properties>
</file>